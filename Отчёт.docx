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6DE0E" w14:textId="77777777" w:rsidR="00853754" w:rsidRPr="002B0E04" w:rsidRDefault="00853754" w:rsidP="002B0E04">
      <w:pPr>
        <w:pStyle w:val="23"/>
        <w:spacing w:line="240" w:lineRule="auto"/>
        <w:rPr>
          <w:spacing w:val="0"/>
        </w:rPr>
      </w:pPr>
      <w:r w:rsidRPr="002B0E04">
        <w:rPr>
          <w:spacing w:val="0"/>
        </w:rPr>
        <w:t xml:space="preserve">МИНИСТЕРСТВО </w:t>
      </w:r>
      <w:r w:rsidR="007A44A8" w:rsidRPr="002B0E04">
        <w:rPr>
          <w:spacing w:val="0"/>
        </w:rPr>
        <w:t xml:space="preserve">НАУКИ И </w:t>
      </w:r>
      <w:r w:rsidR="007A44A8">
        <w:rPr>
          <w:spacing w:val="0"/>
        </w:rPr>
        <w:t xml:space="preserve">ВЫСШЕГО </w:t>
      </w:r>
      <w:r w:rsidRPr="002B0E04">
        <w:rPr>
          <w:spacing w:val="0"/>
        </w:rPr>
        <w:t>ОБРАЗОВАНИЯ РОССИЙСКОЙ ФЕДЕРАЦИИ</w:t>
      </w:r>
    </w:p>
    <w:p w14:paraId="56217A34" w14:textId="77777777" w:rsidR="00853754" w:rsidRPr="002B0E04" w:rsidRDefault="00853754" w:rsidP="002B0E04">
      <w:pPr>
        <w:pStyle w:val="23"/>
        <w:spacing w:line="240" w:lineRule="auto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ФЕДЕРАЛЬНОЕ ГОСУДАРСТВЕННОЕ БЮДЖЕТНОЕ ОБРАЗОВАТЕЛЬНОЕ УЧРЕЖДЕНИЕ</w:t>
      </w:r>
    </w:p>
    <w:p w14:paraId="5D5A02CB" w14:textId="77777777" w:rsidR="00853754" w:rsidRPr="002B0E04" w:rsidRDefault="00853754" w:rsidP="002B0E04">
      <w:pPr>
        <w:pStyle w:val="23"/>
        <w:spacing w:line="240" w:lineRule="auto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ВЫСШЕГО ОБРАЗОВАНИЯ</w:t>
      </w:r>
    </w:p>
    <w:p w14:paraId="612A00C8" w14:textId="77777777" w:rsidR="00853754" w:rsidRPr="002B0E04" w:rsidRDefault="00853754" w:rsidP="002B0E04">
      <w:pPr>
        <w:pStyle w:val="23"/>
        <w:spacing w:line="240" w:lineRule="auto"/>
        <w:rPr>
          <w:spacing w:val="0"/>
        </w:rPr>
      </w:pPr>
      <w:r w:rsidRPr="002B0E04">
        <w:rPr>
          <w:spacing w:val="0"/>
        </w:rPr>
        <w:t>«НОВОСИБИРСКИЙ ГОСУДАРСТВЕННЫЙ ТЕХНИЧЕСКИЙ УНИВЕРСИТЕТ»</w:t>
      </w:r>
    </w:p>
    <w:p w14:paraId="236CED19" w14:textId="77777777" w:rsidR="00853754" w:rsidRPr="002B0E04" w:rsidRDefault="00853754" w:rsidP="00E86FEC"/>
    <w:p w14:paraId="24D095E6" w14:textId="77777777" w:rsidR="00432DC4" w:rsidRPr="00E86FEC" w:rsidRDefault="00432DC4" w:rsidP="00E86FEC">
      <w:pPr>
        <w:jc w:val="center"/>
        <w:rPr>
          <w:sz w:val="22"/>
          <w:szCs w:val="22"/>
        </w:rPr>
      </w:pPr>
      <w:r w:rsidRPr="00E86FEC">
        <w:rPr>
          <w:sz w:val="22"/>
          <w:szCs w:val="22"/>
        </w:rPr>
        <w:t>ФАКУЛЬТЕТ АВТОМАТИКИ И ВЫЧИСЛИТЕЛЬНОЙ ТЕХНИКИ</w:t>
      </w:r>
    </w:p>
    <w:p w14:paraId="71136CC5" w14:textId="77777777" w:rsidR="00432DC4" w:rsidRPr="00E86FEC" w:rsidRDefault="00432DC4" w:rsidP="00E86FEC">
      <w:pPr>
        <w:ind w:left="708" w:hanging="708"/>
        <w:jc w:val="center"/>
        <w:rPr>
          <w:sz w:val="22"/>
          <w:szCs w:val="22"/>
        </w:rPr>
      </w:pPr>
      <w:r w:rsidRPr="00E86FEC">
        <w:rPr>
          <w:sz w:val="22"/>
          <w:szCs w:val="22"/>
        </w:rPr>
        <w:t>КАФЕДРА ВЫЧИСЛИТЕЛЬНОЙ ТЕХНИКИ</w:t>
      </w:r>
    </w:p>
    <w:p w14:paraId="1140C811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22"/>
        </w:rPr>
      </w:pPr>
    </w:p>
    <w:p w14:paraId="7D47E972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22"/>
        </w:rPr>
      </w:pPr>
    </w:p>
    <w:p w14:paraId="4AD3C03C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  <w:r w:rsidRPr="002B0E04">
        <w:rPr>
          <w:b/>
          <w:spacing w:val="0"/>
          <w:sz w:val="36"/>
          <w:szCs w:val="36"/>
        </w:rPr>
        <w:t>ОТЧЕТ</w:t>
      </w:r>
    </w:p>
    <w:p w14:paraId="3882A785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  <w:r w:rsidRPr="002B0E04">
        <w:rPr>
          <w:b/>
          <w:spacing w:val="0"/>
          <w:sz w:val="36"/>
          <w:szCs w:val="36"/>
        </w:rPr>
        <w:t>по практике</w:t>
      </w:r>
    </w:p>
    <w:p w14:paraId="07617E79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</w:p>
    <w:p w14:paraId="423DA3AD" w14:textId="77777777" w:rsidR="00CA3318" w:rsidRPr="002B0E04" w:rsidRDefault="00AB010C" w:rsidP="002B0E04">
      <w:pPr>
        <w:spacing w:line="240" w:lineRule="auto"/>
        <w:rPr>
          <w:spacing w:val="0"/>
          <w:szCs w:val="28"/>
        </w:rPr>
      </w:pPr>
      <w:r w:rsidRPr="000B06F4">
        <w:rPr>
          <w:b/>
          <w:spacing w:val="0"/>
          <w:sz w:val="32"/>
          <w:szCs w:val="32"/>
          <w:u w:val="single"/>
        </w:rPr>
        <w:t>Производственная практика: преддипломная</w:t>
      </w:r>
      <w:r w:rsidRPr="008B675F">
        <w:rPr>
          <w:b/>
          <w:spacing w:val="0"/>
          <w:sz w:val="32"/>
          <w:szCs w:val="32"/>
          <w:u w:val="single"/>
        </w:rPr>
        <w:t xml:space="preserve"> (технологическая </w:t>
      </w:r>
    </w:p>
    <w:p w14:paraId="51BCF4C5" w14:textId="77777777" w:rsidR="00CA3318" w:rsidRPr="002B0E04" w:rsidRDefault="00535E03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(наименование практики)</w:t>
      </w:r>
    </w:p>
    <w:p w14:paraId="590709FF" w14:textId="77777777" w:rsidR="00CA3318" w:rsidRPr="002B0E04" w:rsidRDefault="00AB010C" w:rsidP="00AB010C">
      <w:pPr>
        <w:spacing w:line="240" w:lineRule="auto"/>
        <w:jc w:val="center"/>
        <w:rPr>
          <w:b/>
          <w:spacing w:val="0"/>
          <w:szCs w:val="28"/>
          <w:u w:val="single"/>
        </w:rPr>
      </w:pPr>
      <w:r>
        <w:rPr>
          <w:b/>
          <w:spacing w:val="0"/>
          <w:sz w:val="32"/>
          <w:szCs w:val="32"/>
          <w:u w:val="single"/>
        </w:rPr>
        <w:t>(</w:t>
      </w:r>
      <w:r w:rsidRPr="008B675F">
        <w:rPr>
          <w:b/>
          <w:spacing w:val="0"/>
          <w:sz w:val="32"/>
          <w:szCs w:val="32"/>
          <w:u w:val="single"/>
        </w:rPr>
        <w:t xml:space="preserve">проектно-технологическая)) </w:t>
      </w:r>
      <w:r>
        <w:rPr>
          <w:b/>
          <w:spacing w:val="0"/>
          <w:sz w:val="32"/>
          <w:szCs w:val="32"/>
          <w:u w:val="single"/>
        </w:rPr>
        <w:t>практика</w:t>
      </w:r>
    </w:p>
    <w:p w14:paraId="7E177312" w14:textId="77777777" w:rsidR="00CA3318" w:rsidRPr="002B0E04" w:rsidRDefault="00CA3318" w:rsidP="002B0E04">
      <w:pPr>
        <w:spacing w:line="240" w:lineRule="auto"/>
        <w:rPr>
          <w:spacing w:val="0"/>
          <w:szCs w:val="28"/>
        </w:rPr>
      </w:pPr>
    </w:p>
    <w:p w14:paraId="64A667E8" w14:textId="77777777" w:rsidR="00CA3318" w:rsidRPr="002B0E04" w:rsidRDefault="00CA3318" w:rsidP="002B0E04">
      <w:pPr>
        <w:spacing w:line="240" w:lineRule="auto"/>
        <w:rPr>
          <w:spacing w:val="0"/>
          <w:szCs w:val="28"/>
        </w:rPr>
      </w:pPr>
    </w:p>
    <w:p w14:paraId="5EED1E8C" w14:textId="52788A3F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 xml:space="preserve">студентки </w:t>
      </w:r>
      <w:r w:rsidR="002A5DE5" w:rsidRPr="002A5DE5">
        <w:rPr>
          <w:spacing w:val="0"/>
          <w:szCs w:val="28"/>
          <w:u w:val="single"/>
        </w:rPr>
        <w:t>Еремеевой Виктории Владимировны</w:t>
      </w:r>
      <w:r w:rsidR="002A5DE5">
        <w:rPr>
          <w:spacing w:val="0"/>
          <w:szCs w:val="28"/>
        </w:rPr>
        <w:t xml:space="preserve"> </w:t>
      </w:r>
      <w:r w:rsidRPr="002B0E04">
        <w:rPr>
          <w:spacing w:val="0"/>
          <w:szCs w:val="28"/>
        </w:rPr>
        <w:t xml:space="preserve"> </w:t>
      </w:r>
      <w:r w:rsidR="002A5DE5">
        <w:rPr>
          <w:spacing w:val="0"/>
          <w:szCs w:val="28"/>
        </w:rPr>
        <w:t xml:space="preserve">  </w:t>
      </w:r>
      <w:r w:rsidRPr="002B0E04">
        <w:rPr>
          <w:spacing w:val="0"/>
          <w:szCs w:val="28"/>
        </w:rPr>
        <w:t>группы</w:t>
      </w:r>
      <w:r w:rsidR="002A5DE5">
        <w:rPr>
          <w:spacing w:val="0"/>
          <w:szCs w:val="28"/>
        </w:rPr>
        <w:t xml:space="preserve">    </w:t>
      </w:r>
      <w:r w:rsidR="002A5DE5" w:rsidRPr="002A5DE5">
        <w:rPr>
          <w:spacing w:val="0"/>
          <w:szCs w:val="28"/>
          <w:u w:val="single"/>
        </w:rPr>
        <w:t>АВТ-009</w:t>
      </w:r>
    </w:p>
    <w:p w14:paraId="49B9D6F2" w14:textId="77777777" w:rsidR="00432DC4" w:rsidRPr="002B0E04" w:rsidRDefault="00432DC4" w:rsidP="002B0E04">
      <w:pPr>
        <w:spacing w:line="240" w:lineRule="auto"/>
        <w:ind w:left="2124" w:firstLine="708"/>
        <w:rPr>
          <w:spacing w:val="0"/>
          <w:sz w:val="20"/>
        </w:rPr>
      </w:pPr>
      <w:r w:rsidRPr="002B0E04">
        <w:rPr>
          <w:spacing w:val="0"/>
          <w:sz w:val="20"/>
        </w:rPr>
        <w:t>ФИО студента(ки)</w:t>
      </w:r>
    </w:p>
    <w:p w14:paraId="7977E5F1" w14:textId="5DC39462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 xml:space="preserve">Место проведения практики: </w:t>
      </w:r>
      <w:r w:rsidR="00F32242" w:rsidRPr="00F32242">
        <w:rPr>
          <w:spacing w:val="0"/>
          <w:szCs w:val="28"/>
          <w:u w:val="single"/>
        </w:rPr>
        <w:t>НГТУ, "СКБ Робототехника и искусственный</w:t>
      </w:r>
    </w:p>
    <w:p w14:paraId="07BD3B33" w14:textId="77777777" w:rsidR="00432DC4" w:rsidRPr="002B0E04" w:rsidRDefault="00432DC4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полное наименование предприятия (организации)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0194D5B1" w14:textId="034BE1DA" w:rsidR="00432DC4" w:rsidRPr="00F32242" w:rsidRDefault="00F32242" w:rsidP="002B0E04">
      <w:pPr>
        <w:spacing w:line="240" w:lineRule="auto"/>
        <w:rPr>
          <w:spacing w:val="0"/>
          <w:szCs w:val="28"/>
          <w:u w:val="single"/>
        </w:rPr>
      </w:pPr>
      <w:r w:rsidRPr="00F32242">
        <w:rPr>
          <w:spacing w:val="0"/>
          <w:szCs w:val="28"/>
          <w:u w:val="single"/>
        </w:rPr>
        <w:t xml:space="preserve">интеллект"                                                                                                              </w:t>
      </w:r>
    </w:p>
    <w:p w14:paraId="45D6A9B0" w14:textId="77777777" w:rsidR="00432DC4" w:rsidRPr="002B0E04" w:rsidRDefault="00432DC4" w:rsidP="002B0E04">
      <w:pPr>
        <w:spacing w:line="240" w:lineRule="auto"/>
        <w:rPr>
          <w:spacing w:val="0"/>
        </w:rPr>
      </w:pPr>
    </w:p>
    <w:p w14:paraId="57389C3B" w14:textId="77777777" w:rsidR="00853754" w:rsidRPr="002B0E04" w:rsidRDefault="00432DC4" w:rsidP="002B0E04">
      <w:pPr>
        <w:spacing w:line="240" w:lineRule="auto"/>
        <w:rPr>
          <w:spacing w:val="0"/>
          <w:szCs w:val="28"/>
          <w:u w:val="single"/>
        </w:rPr>
      </w:pPr>
      <w:r w:rsidRPr="002B0E04">
        <w:rPr>
          <w:spacing w:val="0"/>
          <w:szCs w:val="28"/>
        </w:rPr>
        <w:t xml:space="preserve">Сроки практики по учебному плану: </w:t>
      </w:r>
      <w:r w:rsidR="00853754" w:rsidRPr="002B0E04">
        <w:rPr>
          <w:spacing w:val="0"/>
          <w:szCs w:val="28"/>
        </w:rPr>
        <w:t xml:space="preserve"> </w:t>
      </w:r>
      <w:r w:rsidR="00E44F2D" w:rsidRPr="002B0E04">
        <w:rPr>
          <w:spacing w:val="0"/>
          <w:szCs w:val="28"/>
          <w:u w:val="single"/>
        </w:rPr>
        <w:t>с</w:t>
      </w:r>
      <w:r w:rsidR="00853754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>«</w:t>
      </w:r>
      <w:r w:rsidR="009E455E" w:rsidRPr="009E455E">
        <w:rPr>
          <w:spacing w:val="0"/>
          <w:szCs w:val="28"/>
          <w:u w:val="single"/>
        </w:rPr>
        <w:t>11</w:t>
      </w:r>
      <w:r w:rsidR="00E44F2D" w:rsidRPr="002B0E04">
        <w:rPr>
          <w:spacing w:val="0"/>
          <w:szCs w:val="28"/>
          <w:u w:val="single"/>
        </w:rPr>
        <w:t xml:space="preserve">»  </w:t>
      </w:r>
      <w:r w:rsidR="009E455E" w:rsidRPr="009E455E">
        <w:rPr>
          <w:spacing w:val="0"/>
          <w:szCs w:val="28"/>
          <w:u w:val="single"/>
        </w:rPr>
        <w:t>марта</w:t>
      </w:r>
      <w:r w:rsidR="00E44F2D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 20</w:t>
      </w:r>
      <w:r w:rsidR="00971DAA" w:rsidRPr="00971DAA">
        <w:rPr>
          <w:spacing w:val="0"/>
          <w:szCs w:val="28"/>
          <w:u w:val="single"/>
        </w:rPr>
        <w:t>2</w:t>
      </w:r>
      <w:r w:rsidR="009E455E">
        <w:rPr>
          <w:spacing w:val="0"/>
          <w:szCs w:val="28"/>
          <w:u w:val="single"/>
        </w:rPr>
        <w:t>4</w:t>
      </w:r>
      <w:r w:rsidR="00853754" w:rsidRPr="002B0E04">
        <w:rPr>
          <w:spacing w:val="0"/>
          <w:szCs w:val="28"/>
          <w:u w:val="single"/>
        </w:rPr>
        <w:t xml:space="preserve">г. </w:t>
      </w:r>
      <w:r w:rsidR="009C5C39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по </w:t>
      </w:r>
      <w:r w:rsidR="009C5C39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>«</w:t>
      </w:r>
      <w:r w:rsidR="009E455E">
        <w:rPr>
          <w:spacing w:val="0"/>
          <w:szCs w:val="28"/>
          <w:u w:val="single"/>
        </w:rPr>
        <w:t>18</w:t>
      </w:r>
      <w:r w:rsidR="00E44F2D" w:rsidRPr="002B0E04">
        <w:rPr>
          <w:spacing w:val="0"/>
          <w:szCs w:val="28"/>
          <w:u w:val="single"/>
        </w:rPr>
        <w:t>»</w:t>
      </w:r>
      <w:r w:rsidR="00853754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 xml:space="preserve">  </w:t>
      </w:r>
      <w:r w:rsidR="009E455E">
        <w:rPr>
          <w:spacing w:val="0"/>
          <w:szCs w:val="28"/>
          <w:u w:val="single"/>
        </w:rPr>
        <w:t>мая</w:t>
      </w:r>
      <w:r w:rsidR="00E44F2D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 20</w:t>
      </w:r>
      <w:r w:rsidR="00971DAA" w:rsidRPr="006F789F">
        <w:rPr>
          <w:spacing w:val="0"/>
          <w:szCs w:val="28"/>
          <w:u w:val="single"/>
        </w:rPr>
        <w:t>2</w:t>
      </w:r>
      <w:r w:rsidR="009E455E">
        <w:rPr>
          <w:spacing w:val="0"/>
          <w:szCs w:val="28"/>
          <w:u w:val="single"/>
        </w:rPr>
        <w:t>4</w:t>
      </w:r>
      <w:r w:rsidR="00853754" w:rsidRPr="002B0E04">
        <w:rPr>
          <w:spacing w:val="0"/>
          <w:szCs w:val="28"/>
          <w:u w:val="single"/>
        </w:rPr>
        <w:t>г.</w:t>
      </w:r>
    </w:p>
    <w:p w14:paraId="31CE59D4" w14:textId="77777777" w:rsidR="00432DC4" w:rsidRPr="002B0E04" w:rsidRDefault="00853754" w:rsidP="002B0E04">
      <w:pPr>
        <w:spacing w:line="240" w:lineRule="auto"/>
        <w:rPr>
          <w:spacing w:val="0"/>
          <w:szCs w:val="28"/>
          <w:u w:val="single"/>
        </w:rPr>
      </w:pPr>
      <w:r w:rsidRPr="002B0E04">
        <w:rPr>
          <w:spacing w:val="0"/>
          <w:szCs w:val="28"/>
          <w:u w:val="single"/>
        </w:rPr>
        <w:t xml:space="preserve"> </w:t>
      </w:r>
    </w:p>
    <w:p w14:paraId="5458DE0D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Руководитель практики от университета: ________________________________</w:t>
      </w:r>
    </w:p>
    <w:p w14:paraId="704B6FDD" w14:textId="77777777" w:rsidR="00432DC4" w:rsidRPr="002B0E04" w:rsidRDefault="00432DC4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оценка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190F54A5" w14:textId="493B5B2D" w:rsidR="00432DC4" w:rsidRPr="002B0E04" w:rsidRDefault="00A469F2" w:rsidP="002B0E04">
      <w:pPr>
        <w:spacing w:line="240" w:lineRule="auto"/>
        <w:rPr>
          <w:spacing w:val="0"/>
          <w:szCs w:val="28"/>
        </w:rPr>
      </w:pPr>
      <w:r w:rsidRPr="00A469F2">
        <w:rPr>
          <w:spacing w:val="0"/>
          <w:szCs w:val="28"/>
          <w:u w:val="single"/>
        </w:rPr>
        <w:t xml:space="preserve">       </w:t>
      </w:r>
      <w:r>
        <w:rPr>
          <w:spacing w:val="0"/>
          <w:szCs w:val="28"/>
        </w:rPr>
        <w:t>Осипенко И</w:t>
      </w:r>
      <w:r w:rsidR="00F42171">
        <w:rPr>
          <w:spacing w:val="0"/>
          <w:szCs w:val="28"/>
        </w:rPr>
        <w:t xml:space="preserve">ван </w:t>
      </w:r>
      <w:r>
        <w:rPr>
          <w:spacing w:val="0"/>
          <w:szCs w:val="28"/>
        </w:rPr>
        <w:t>В</w:t>
      </w:r>
      <w:r w:rsidR="00F42171">
        <w:rPr>
          <w:spacing w:val="0"/>
          <w:szCs w:val="28"/>
        </w:rPr>
        <w:t>икторович</w:t>
      </w:r>
      <w:r w:rsidR="00074EAB">
        <w:rPr>
          <w:spacing w:val="0"/>
          <w:szCs w:val="28"/>
        </w:rPr>
        <w:t xml:space="preserve">, </w:t>
      </w:r>
      <w:r w:rsidR="00E44F2D" w:rsidRPr="002B0E04">
        <w:rPr>
          <w:spacing w:val="0"/>
          <w:szCs w:val="28"/>
        </w:rPr>
        <w:t>_____________________________</w:t>
      </w:r>
      <w:r w:rsidR="009C5C39" w:rsidRPr="002B0E04">
        <w:rPr>
          <w:spacing w:val="0"/>
          <w:szCs w:val="28"/>
        </w:rPr>
        <w:t>______</w:t>
      </w:r>
      <w:r w:rsidR="00432DC4" w:rsidRPr="002B0E04">
        <w:rPr>
          <w:spacing w:val="0"/>
          <w:szCs w:val="28"/>
        </w:rPr>
        <w:t>______</w:t>
      </w:r>
    </w:p>
    <w:p w14:paraId="7C2EEC05" w14:textId="77777777" w:rsidR="00432DC4" w:rsidRPr="002B0E04" w:rsidRDefault="00432DC4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ФИО, должность</w:t>
      </w:r>
    </w:p>
    <w:p w14:paraId="2F2170DB" w14:textId="77777777" w:rsidR="00E44F2D" w:rsidRPr="002B0E04" w:rsidRDefault="00E44F2D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Руководитель практики от предприятия: ________________________________</w:t>
      </w:r>
    </w:p>
    <w:p w14:paraId="30F350E9" w14:textId="77777777" w:rsidR="00E44F2D" w:rsidRPr="002B0E04" w:rsidRDefault="00E44F2D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оценка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0173BBD6" w14:textId="59C295F3" w:rsidR="00E44F2D" w:rsidRPr="002B0E04" w:rsidRDefault="00A469F2" w:rsidP="002B0E04">
      <w:pPr>
        <w:spacing w:line="240" w:lineRule="auto"/>
        <w:rPr>
          <w:spacing w:val="0"/>
          <w:szCs w:val="28"/>
        </w:rPr>
      </w:pPr>
      <w:r w:rsidRPr="00A469F2">
        <w:rPr>
          <w:spacing w:val="0"/>
          <w:szCs w:val="28"/>
          <w:u w:val="single"/>
        </w:rPr>
        <w:t xml:space="preserve">       </w:t>
      </w:r>
      <w:r w:rsidR="00F42171">
        <w:rPr>
          <w:spacing w:val="0"/>
          <w:szCs w:val="28"/>
        </w:rPr>
        <w:t xml:space="preserve">Осипенко Иван Викторович, </w:t>
      </w:r>
      <w:r w:rsidR="00E44F2D" w:rsidRPr="002B0E04">
        <w:rPr>
          <w:spacing w:val="0"/>
          <w:szCs w:val="28"/>
        </w:rPr>
        <w:t>_________________________________________</w:t>
      </w:r>
    </w:p>
    <w:p w14:paraId="4FF9B544" w14:textId="77777777" w:rsidR="00E44F2D" w:rsidRPr="002B0E04" w:rsidRDefault="00E44F2D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ФИО, должность</w:t>
      </w:r>
    </w:p>
    <w:p w14:paraId="39ABD835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Оценка по итогам аттестации студента комиссией:_________________________</w:t>
      </w:r>
    </w:p>
    <w:p w14:paraId="10923AC7" w14:textId="77777777" w:rsidR="00432DC4" w:rsidRPr="002B0E04" w:rsidRDefault="00432DC4" w:rsidP="002B0E04">
      <w:pPr>
        <w:spacing w:line="240" w:lineRule="auto"/>
        <w:jc w:val="center"/>
        <w:rPr>
          <w:spacing w:val="0"/>
          <w:szCs w:val="28"/>
        </w:rPr>
      </w:pPr>
    </w:p>
    <w:p w14:paraId="54E5AFBF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Члены комиссии: _________</w:t>
      </w:r>
      <w:r w:rsidR="00E44F2D" w:rsidRPr="002B0E04">
        <w:rPr>
          <w:spacing w:val="0"/>
          <w:szCs w:val="28"/>
        </w:rPr>
        <w:t>___</w:t>
      </w:r>
      <w:r w:rsidR="008F10BF" w:rsidRPr="002B0E04">
        <w:rPr>
          <w:spacing w:val="0"/>
          <w:szCs w:val="28"/>
        </w:rPr>
        <w:t>________________</w:t>
      </w:r>
      <w:r w:rsidR="00E44F2D" w:rsidRPr="002B0E04">
        <w:rPr>
          <w:spacing w:val="0"/>
          <w:szCs w:val="28"/>
        </w:rPr>
        <w:t>___________</w:t>
      </w:r>
      <w:r w:rsidR="00EF3815" w:rsidRPr="00EF3815">
        <w:rPr>
          <w:spacing w:val="0"/>
          <w:szCs w:val="28"/>
        </w:rPr>
        <w:t>/Ильиных С.П.</w:t>
      </w:r>
      <w:r w:rsidR="00EF3815">
        <w:rPr>
          <w:spacing w:val="0"/>
          <w:szCs w:val="28"/>
        </w:rPr>
        <w:t>/</w:t>
      </w:r>
    </w:p>
    <w:p w14:paraId="0A9408DC" w14:textId="77777777" w:rsidR="00432DC4" w:rsidRPr="002B0E04" w:rsidRDefault="00432DC4" w:rsidP="002B0E04">
      <w:pPr>
        <w:spacing w:line="240" w:lineRule="auto"/>
        <w:ind w:left="2832" w:firstLine="708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6C24848F" w14:textId="77777777" w:rsidR="00432DC4" w:rsidRPr="002B0E04" w:rsidRDefault="00432DC4" w:rsidP="002B0E04">
      <w:pPr>
        <w:spacing w:line="240" w:lineRule="auto"/>
        <w:ind w:firstLine="2127"/>
        <w:rPr>
          <w:spacing w:val="0"/>
          <w:szCs w:val="28"/>
        </w:rPr>
      </w:pPr>
      <w:r w:rsidRPr="002B0E04">
        <w:rPr>
          <w:spacing w:val="0"/>
          <w:szCs w:val="28"/>
        </w:rPr>
        <w:t>________</w:t>
      </w:r>
      <w:r w:rsidR="008F10BF" w:rsidRPr="002B0E04">
        <w:rPr>
          <w:spacing w:val="0"/>
          <w:szCs w:val="28"/>
        </w:rPr>
        <w:t>________________</w:t>
      </w:r>
      <w:r w:rsidRPr="002B0E04">
        <w:rPr>
          <w:spacing w:val="0"/>
          <w:szCs w:val="28"/>
        </w:rPr>
        <w:t>_______</w:t>
      </w:r>
      <w:r w:rsidR="00E44F2D" w:rsidRPr="002B0E04">
        <w:rPr>
          <w:spacing w:val="0"/>
          <w:szCs w:val="28"/>
        </w:rPr>
        <w:t>_________</w:t>
      </w:r>
      <w:r w:rsidR="00EF3815">
        <w:rPr>
          <w:spacing w:val="0"/>
          <w:szCs w:val="28"/>
        </w:rPr>
        <w:t>/Малявко А.А./</w:t>
      </w:r>
    </w:p>
    <w:p w14:paraId="4FFE5B55" w14:textId="77777777" w:rsidR="00432DC4" w:rsidRPr="002B0E04" w:rsidRDefault="00432DC4" w:rsidP="002B0E04">
      <w:pPr>
        <w:spacing w:line="240" w:lineRule="auto"/>
        <w:ind w:left="2832" w:firstLine="708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6C02AF9B" w14:textId="77777777" w:rsidR="00432DC4" w:rsidRPr="002B0E04" w:rsidRDefault="00432DC4" w:rsidP="002B0E04">
      <w:pPr>
        <w:spacing w:line="240" w:lineRule="auto"/>
        <w:ind w:firstLine="2127"/>
        <w:rPr>
          <w:spacing w:val="0"/>
          <w:szCs w:val="28"/>
        </w:rPr>
      </w:pPr>
      <w:r w:rsidRPr="002B0E04">
        <w:rPr>
          <w:spacing w:val="0"/>
          <w:szCs w:val="28"/>
        </w:rPr>
        <w:t>_________</w:t>
      </w:r>
      <w:r w:rsidR="00220496" w:rsidRPr="002B0E04">
        <w:rPr>
          <w:spacing w:val="0"/>
          <w:szCs w:val="28"/>
        </w:rPr>
        <w:t>________________</w:t>
      </w:r>
      <w:r w:rsidR="00E44F2D" w:rsidRPr="002B0E04">
        <w:rPr>
          <w:spacing w:val="0"/>
          <w:szCs w:val="28"/>
        </w:rPr>
        <w:t>__</w:t>
      </w:r>
      <w:r w:rsidRPr="002B0E04">
        <w:rPr>
          <w:spacing w:val="0"/>
          <w:szCs w:val="28"/>
        </w:rPr>
        <w:t>_____</w:t>
      </w:r>
      <w:r w:rsidR="00E44F2D" w:rsidRPr="002B0E04">
        <w:rPr>
          <w:spacing w:val="0"/>
          <w:szCs w:val="28"/>
        </w:rPr>
        <w:t>________</w:t>
      </w:r>
      <w:r w:rsidR="00EF3815">
        <w:rPr>
          <w:spacing w:val="0"/>
          <w:szCs w:val="28"/>
        </w:rPr>
        <w:t>/</w:t>
      </w:r>
      <w:r w:rsidR="009E455E">
        <w:rPr>
          <w:spacing w:val="0"/>
          <w:szCs w:val="28"/>
        </w:rPr>
        <w:t>Токарев</w:t>
      </w:r>
      <w:r w:rsidR="00EF3815">
        <w:rPr>
          <w:spacing w:val="0"/>
          <w:szCs w:val="28"/>
        </w:rPr>
        <w:t xml:space="preserve"> В.</w:t>
      </w:r>
      <w:r w:rsidR="009E455E">
        <w:rPr>
          <w:spacing w:val="0"/>
          <w:szCs w:val="28"/>
        </w:rPr>
        <w:t>Г</w:t>
      </w:r>
      <w:r w:rsidR="00EF3815">
        <w:rPr>
          <w:spacing w:val="0"/>
          <w:szCs w:val="28"/>
        </w:rPr>
        <w:t>./</w:t>
      </w:r>
    </w:p>
    <w:p w14:paraId="3E17C472" w14:textId="77777777" w:rsidR="00432DC4" w:rsidRPr="002B0E04" w:rsidRDefault="00432DC4" w:rsidP="002B0E04">
      <w:pPr>
        <w:spacing w:line="240" w:lineRule="auto"/>
        <w:ind w:left="3540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30D81C10" w14:textId="77777777" w:rsidR="00E44F2D" w:rsidRPr="005630BB" w:rsidRDefault="00E44F2D" w:rsidP="002B0E04">
      <w:pPr>
        <w:spacing w:line="240" w:lineRule="auto"/>
        <w:ind w:firstLine="2127"/>
        <w:rPr>
          <w:color w:val="FFFFFF"/>
          <w:spacing w:val="0"/>
          <w:szCs w:val="28"/>
        </w:rPr>
      </w:pPr>
      <w:r w:rsidRPr="005630BB">
        <w:rPr>
          <w:color w:val="FFFFFF"/>
          <w:spacing w:val="0"/>
          <w:szCs w:val="28"/>
        </w:rPr>
        <w:t>____________________________________________________</w:t>
      </w:r>
    </w:p>
    <w:p w14:paraId="6DB952B3" w14:textId="77777777" w:rsidR="00E44F2D" w:rsidRPr="005630BB" w:rsidRDefault="00E44F2D" w:rsidP="002B0E04">
      <w:pPr>
        <w:spacing w:line="240" w:lineRule="auto"/>
        <w:ind w:left="2832" w:firstLine="708"/>
        <w:jc w:val="center"/>
        <w:rPr>
          <w:color w:val="FFFFFF"/>
          <w:spacing w:val="0"/>
          <w:sz w:val="20"/>
        </w:rPr>
      </w:pPr>
      <w:r w:rsidRPr="005630BB">
        <w:rPr>
          <w:color w:val="FFFFFF"/>
          <w:spacing w:val="0"/>
          <w:sz w:val="20"/>
        </w:rPr>
        <w:t>подпись</w:t>
      </w:r>
      <w:r w:rsidRPr="005630BB">
        <w:rPr>
          <w:color w:val="FFFFFF"/>
          <w:spacing w:val="0"/>
          <w:sz w:val="20"/>
        </w:rPr>
        <w:tab/>
        <w:t>, ФИО</w:t>
      </w:r>
      <w:r w:rsidRPr="005630BB">
        <w:rPr>
          <w:color w:val="FFFFFF"/>
          <w:spacing w:val="0"/>
          <w:sz w:val="20"/>
        </w:rPr>
        <w:tab/>
      </w:r>
      <w:r w:rsidRPr="005630BB">
        <w:rPr>
          <w:color w:val="FFFFFF"/>
          <w:spacing w:val="0"/>
          <w:sz w:val="20"/>
        </w:rPr>
        <w:tab/>
      </w:r>
      <w:r w:rsidRPr="005630BB">
        <w:rPr>
          <w:color w:val="FFFFFF"/>
          <w:spacing w:val="0"/>
          <w:sz w:val="20"/>
        </w:rPr>
        <w:tab/>
      </w:r>
    </w:p>
    <w:p w14:paraId="79A68267" w14:textId="77777777" w:rsidR="00CA3318" w:rsidRPr="005630BB" w:rsidRDefault="00CA3318" w:rsidP="002B0E04">
      <w:pPr>
        <w:spacing w:line="240" w:lineRule="auto"/>
        <w:jc w:val="center"/>
        <w:rPr>
          <w:color w:val="FFFFFF"/>
          <w:spacing w:val="0"/>
          <w:sz w:val="22"/>
          <w:szCs w:val="22"/>
        </w:rPr>
      </w:pPr>
    </w:p>
    <w:p w14:paraId="03E5A07C" w14:textId="77777777" w:rsidR="00432DC4" w:rsidRPr="002B0E04" w:rsidRDefault="00432DC4" w:rsidP="002B0E04">
      <w:pPr>
        <w:spacing w:line="240" w:lineRule="auto"/>
        <w:jc w:val="center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НОВОСИБИРСК</w:t>
      </w:r>
    </w:p>
    <w:p w14:paraId="3E50233F" w14:textId="26B6CDE1" w:rsidR="00A469F2" w:rsidRDefault="00432DC4" w:rsidP="00A469F2">
      <w:pPr>
        <w:pStyle w:val="af5"/>
        <w:spacing w:line="240" w:lineRule="auto"/>
        <w:rPr>
          <w:b w:val="0"/>
          <w:spacing w:val="0"/>
          <w:sz w:val="22"/>
          <w:szCs w:val="22"/>
        </w:rPr>
      </w:pPr>
      <w:r w:rsidRPr="002B0E04">
        <w:rPr>
          <w:b w:val="0"/>
          <w:spacing w:val="0"/>
          <w:sz w:val="22"/>
          <w:szCs w:val="22"/>
        </w:rPr>
        <w:t>20</w:t>
      </w:r>
      <w:r w:rsidR="00971DAA" w:rsidRPr="006F789F">
        <w:rPr>
          <w:b w:val="0"/>
          <w:spacing w:val="0"/>
          <w:sz w:val="22"/>
          <w:szCs w:val="22"/>
        </w:rPr>
        <w:t>2</w:t>
      </w:r>
      <w:r w:rsidR="009E455E">
        <w:rPr>
          <w:b w:val="0"/>
          <w:spacing w:val="0"/>
          <w:sz w:val="22"/>
          <w:szCs w:val="22"/>
        </w:rPr>
        <w:t>4</w:t>
      </w:r>
    </w:p>
    <w:p w14:paraId="6CDD60EF" w14:textId="77777777" w:rsidR="00E86FEC" w:rsidRDefault="00E86FEC">
      <w:pPr>
        <w:pStyle w:val="affe"/>
      </w:pPr>
      <w:r>
        <w:lastRenderedPageBreak/>
        <w:t>Оглавление</w:t>
      </w:r>
    </w:p>
    <w:p w14:paraId="465C1D27" w14:textId="2DD1C611" w:rsidR="00817987" w:rsidRPr="00875B11" w:rsidRDefault="00E86FEC">
      <w:pPr>
        <w:pStyle w:val="13"/>
        <w:tabs>
          <w:tab w:val="left" w:pos="480"/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6010734" w:history="1">
        <w:r w:rsidR="00817987" w:rsidRPr="007C454B">
          <w:rPr>
            <w:rStyle w:val="aff0"/>
          </w:rPr>
          <w:t>1</w:t>
        </w:r>
        <w:r w:rsidR="00817987" w:rsidRPr="00875B11">
          <w:rPr>
            <w:rFonts w:ascii="Calibri" w:hAnsi="Calibri" w:cs="Times New Roman"/>
            <w:b w:val="0"/>
            <w:bCs w:val="0"/>
            <w:cap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Структура подразделения и организация производственно-технологического процесса в СКБ «Робототехника»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_Toc166010734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</w:t>
        </w:r>
        <w:r w:rsidR="00817987">
          <w:rPr>
            <w:webHidden/>
          </w:rPr>
          <w:fldChar w:fldCharType="end"/>
        </w:r>
      </w:hyperlink>
    </w:p>
    <w:p w14:paraId="56D749EB" w14:textId="286034B1" w:rsidR="00817987" w:rsidRPr="00875B11" w:rsidRDefault="007162F9">
      <w:pPr>
        <w:pStyle w:val="13"/>
        <w:tabs>
          <w:tab w:val="left" w:pos="480"/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35" w:history="1">
        <w:r w:rsidR="00817987" w:rsidRPr="007C454B">
          <w:rPr>
            <w:rStyle w:val="aff0"/>
          </w:rPr>
          <w:t>2</w:t>
        </w:r>
        <w:r w:rsidR="00817987" w:rsidRPr="00875B11">
          <w:rPr>
            <w:rFonts w:ascii="Calibri" w:hAnsi="Calibri" w:cs="Times New Roman"/>
            <w:b w:val="0"/>
            <w:bCs w:val="0"/>
            <w:cap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Практическая часть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_Toc166010735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5</w:t>
        </w:r>
        <w:r w:rsidR="00817987">
          <w:rPr>
            <w:webHidden/>
          </w:rPr>
          <w:fldChar w:fldCharType="end"/>
        </w:r>
      </w:hyperlink>
    </w:p>
    <w:p w14:paraId="1C3B93AA" w14:textId="2508AD9C" w:rsidR="00817987" w:rsidRPr="00875B11" w:rsidRDefault="007162F9">
      <w:pPr>
        <w:pStyle w:val="21"/>
        <w:tabs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6" w:history="1">
        <w:r w:rsidR="00817987" w:rsidRPr="007C454B">
          <w:rPr>
            <w:rStyle w:val="aff0"/>
          </w:rPr>
          <w:t>Введение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_Toc166010736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5</w:t>
        </w:r>
        <w:r w:rsidR="00817987">
          <w:rPr>
            <w:webHidden/>
          </w:rPr>
          <w:fldChar w:fldCharType="end"/>
        </w:r>
      </w:hyperlink>
    </w:p>
    <w:p w14:paraId="349CABB0" w14:textId="24B8E447" w:rsidR="00817987" w:rsidRPr="00875B11" w:rsidRDefault="007162F9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7" w:history="1">
        <w:r w:rsidR="00817987" w:rsidRPr="007C454B">
          <w:rPr>
            <w:rStyle w:val="aff0"/>
          </w:rPr>
          <w:t>2.1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Анализ существующих решений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_Toc166010737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7</w:t>
        </w:r>
        <w:r w:rsidR="00817987">
          <w:rPr>
            <w:webHidden/>
          </w:rPr>
          <w:fldChar w:fldCharType="end"/>
        </w:r>
      </w:hyperlink>
    </w:p>
    <w:p w14:paraId="79734AFD" w14:textId="78FE81F0" w:rsidR="00817987" w:rsidRPr="00875B11" w:rsidRDefault="007162F9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8" w:history="1">
        <w:r w:rsidR="00817987" w:rsidRPr="007C454B">
          <w:rPr>
            <w:rStyle w:val="aff0"/>
          </w:rPr>
          <w:t>2.2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Разработка архитектуры приложения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_Toc166010738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10</w:t>
        </w:r>
        <w:r w:rsidR="00817987">
          <w:rPr>
            <w:webHidden/>
          </w:rPr>
          <w:fldChar w:fldCharType="end"/>
        </w:r>
      </w:hyperlink>
    </w:p>
    <w:p w14:paraId="5710B3C2" w14:textId="73C5CA24" w:rsidR="00817987" w:rsidRPr="00875B11" w:rsidRDefault="007162F9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39" w:history="1">
        <w:r w:rsidR="00817987" w:rsidRPr="007C454B">
          <w:rPr>
            <w:rStyle w:val="aff0"/>
          </w:rPr>
          <w:t>2.2.1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Структура приложения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_Toc166010739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10</w:t>
        </w:r>
        <w:r w:rsidR="00817987">
          <w:rPr>
            <w:webHidden/>
          </w:rPr>
          <w:fldChar w:fldCharType="end"/>
        </w:r>
      </w:hyperlink>
    </w:p>
    <w:p w14:paraId="36CD1063" w14:textId="7CCA3411" w:rsidR="00817987" w:rsidRPr="00875B11" w:rsidRDefault="007162F9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40" w:history="1">
        <w:r w:rsidR="00817987" w:rsidRPr="007C454B">
          <w:rPr>
            <w:rStyle w:val="aff0"/>
          </w:rPr>
          <w:t>2.2.2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Диаграммы классов и диаграммы «сущность-связь»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_Toc166010740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12</w:t>
        </w:r>
        <w:r w:rsidR="00817987">
          <w:rPr>
            <w:webHidden/>
          </w:rPr>
          <w:fldChar w:fldCharType="end"/>
        </w:r>
      </w:hyperlink>
    </w:p>
    <w:p w14:paraId="73FA89EB" w14:textId="001F8126" w:rsidR="00817987" w:rsidRPr="00875B11" w:rsidRDefault="007162F9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41" w:history="1">
        <w:r w:rsidR="00817987" w:rsidRPr="007C454B">
          <w:rPr>
            <w:rStyle w:val="aff0"/>
          </w:rPr>
          <w:t>2.2.3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компонент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_Toc166010741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13</w:t>
        </w:r>
        <w:r w:rsidR="00817987">
          <w:rPr>
            <w:webHidden/>
          </w:rPr>
          <w:fldChar w:fldCharType="end"/>
        </w:r>
      </w:hyperlink>
    </w:p>
    <w:p w14:paraId="6D89E20C" w14:textId="452C5856" w:rsidR="00817987" w:rsidRPr="00875B11" w:rsidRDefault="007162F9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2" w:history="1">
        <w:r w:rsidR="00817987" w:rsidRPr="007C454B">
          <w:rPr>
            <w:rStyle w:val="aff0"/>
          </w:rPr>
          <w:t>2.3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Реализация компонентов разработки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_Toc166010742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14</w:t>
        </w:r>
        <w:r w:rsidR="00817987">
          <w:rPr>
            <w:webHidden/>
          </w:rPr>
          <w:fldChar w:fldCharType="end"/>
        </w:r>
      </w:hyperlink>
    </w:p>
    <w:p w14:paraId="5DB1D2EE" w14:textId="71A3E961" w:rsidR="00817987" w:rsidRPr="00875B11" w:rsidRDefault="007162F9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3" w:history="1">
        <w:r w:rsidR="00817987" w:rsidRPr="007C454B">
          <w:rPr>
            <w:rStyle w:val="aff0"/>
          </w:rPr>
          <w:t>Заключение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_Toc166010743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28</w:t>
        </w:r>
        <w:r w:rsidR="00817987">
          <w:rPr>
            <w:webHidden/>
          </w:rPr>
          <w:fldChar w:fldCharType="end"/>
        </w:r>
      </w:hyperlink>
    </w:p>
    <w:p w14:paraId="09F5D5F2" w14:textId="17A9EAFA" w:rsidR="00817987" w:rsidRPr="00875B11" w:rsidRDefault="007162F9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4" w:history="1">
        <w:r w:rsidR="00817987" w:rsidRPr="007C454B">
          <w:rPr>
            <w:rStyle w:val="aff0"/>
          </w:rPr>
          <w:t>Список источников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_Toc166010744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29</w:t>
        </w:r>
        <w:r w:rsidR="00817987">
          <w:rPr>
            <w:webHidden/>
          </w:rPr>
          <w:fldChar w:fldCharType="end"/>
        </w:r>
      </w:hyperlink>
    </w:p>
    <w:p w14:paraId="371D6474" w14:textId="18321AD8" w:rsidR="00817987" w:rsidRPr="00875B11" w:rsidRDefault="007162F9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5" w:history="1">
        <w:r w:rsidR="00817987" w:rsidRPr="007C454B">
          <w:rPr>
            <w:rStyle w:val="aff0"/>
          </w:rPr>
          <w:t>Приложение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_Toc166010745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31</w:t>
        </w:r>
        <w:r w:rsidR="00817987">
          <w:rPr>
            <w:webHidden/>
          </w:rPr>
          <w:fldChar w:fldCharType="end"/>
        </w:r>
      </w:hyperlink>
    </w:p>
    <w:p w14:paraId="7DA3912D" w14:textId="35732CAF" w:rsidR="00817987" w:rsidRPr="00875B11" w:rsidRDefault="007162F9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6" w:history="1">
        <w:r w:rsidR="00817987" w:rsidRPr="007C454B">
          <w:rPr>
            <w:rStyle w:val="aff0"/>
          </w:rPr>
          <w:t>A.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сущность-связь БД (</w:t>
        </w:r>
        <w:r w:rsidR="00817987" w:rsidRPr="007C454B">
          <w:rPr>
            <w:rStyle w:val="aff0"/>
            <w:lang w:val="en-US"/>
          </w:rPr>
          <w:t>Entity</w:t>
        </w:r>
        <w:r w:rsidR="00817987" w:rsidRPr="007C454B">
          <w:rPr>
            <w:rStyle w:val="aff0"/>
          </w:rPr>
          <w:t>-</w:t>
        </w:r>
        <w:r w:rsidR="00817987" w:rsidRPr="007C454B">
          <w:rPr>
            <w:rStyle w:val="aff0"/>
            <w:lang w:val="en-US"/>
          </w:rPr>
          <w:t>Relationship</w:t>
        </w:r>
        <w:r w:rsidR="00817987" w:rsidRPr="007C454B">
          <w:rPr>
            <w:rStyle w:val="aff0"/>
          </w:rPr>
          <w:t>) для собственных моделей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_Toc166010746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31</w:t>
        </w:r>
        <w:r w:rsidR="00817987">
          <w:rPr>
            <w:webHidden/>
          </w:rPr>
          <w:fldChar w:fldCharType="end"/>
        </w:r>
      </w:hyperlink>
    </w:p>
    <w:p w14:paraId="07055FCA" w14:textId="0704F273" w:rsidR="00817987" w:rsidRPr="00875B11" w:rsidRDefault="007162F9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7" w:history="1">
        <w:r w:rsidR="00817987" w:rsidRPr="007C454B">
          <w:rPr>
            <w:rStyle w:val="aff0"/>
          </w:rPr>
          <w:t>B.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сущность-связь автоматически сформированная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_Toc166010747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32</w:t>
        </w:r>
        <w:r w:rsidR="00817987">
          <w:rPr>
            <w:webHidden/>
          </w:rPr>
          <w:fldChar w:fldCharType="end"/>
        </w:r>
      </w:hyperlink>
    </w:p>
    <w:p w14:paraId="74388658" w14:textId="75D2DC7B" w:rsidR="00817987" w:rsidRPr="00875B11" w:rsidRDefault="007162F9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8" w:history="1">
        <w:r w:rsidR="00817987" w:rsidRPr="007C454B">
          <w:rPr>
            <w:rStyle w:val="aff0"/>
          </w:rPr>
          <w:t>C.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классов приложения. Классы моделей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_Toc166010748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33</w:t>
        </w:r>
        <w:r w:rsidR="00817987">
          <w:rPr>
            <w:webHidden/>
          </w:rPr>
          <w:fldChar w:fldCharType="end"/>
        </w:r>
      </w:hyperlink>
    </w:p>
    <w:p w14:paraId="3786E67D" w14:textId="3FA0A339" w:rsidR="00817987" w:rsidRPr="00875B11" w:rsidRDefault="007162F9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9" w:history="1">
        <w:r w:rsidR="00817987" w:rsidRPr="007C454B">
          <w:rPr>
            <w:rStyle w:val="aff0"/>
          </w:rPr>
          <w:t>D.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классов приложения. Классы представлений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_Toc166010749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34</w:t>
        </w:r>
        <w:r w:rsidR="00817987">
          <w:rPr>
            <w:webHidden/>
          </w:rPr>
          <w:fldChar w:fldCharType="end"/>
        </w:r>
      </w:hyperlink>
    </w:p>
    <w:p w14:paraId="4D452173" w14:textId="4A071AA1" w:rsidR="00817987" w:rsidRPr="00875B11" w:rsidRDefault="007162F9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50" w:history="1">
        <w:r w:rsidR="00817987" w:rsidRPr="007C454B">
          <w:rPr>
            <w:rStyle w:val="aff0"/>
          </w:rPr>
          <w:t>E.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Скрины работы программы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_Toc166010750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35</w:t>
        </w:r>
        <w:r w:rsidR="00817987">
          <w:rPr>
            <w:webHidden/>
          </w:rPr>
          <w:fldChar w:fldCharType="end"/>
        </w:r>
      </w:hyperlink>
    </w:p>
    <w:p w14:paraId="03DCA411" w14:textId="70212306" w:rsidR="00E86FEC" w:rsidRDefault="00E86FEC">
      <w:r>
        <w:rPr>
          <w:b/>
          <w:bCs/>
        </w:rPr>
        <w:fldChar w:fldCharType="end"/>
      </w:r>
    </w:p>
    <w:p w14:paraId="06953C60" w14:textId="53D0D6CF" w:rsidR="00732396" w:rsidRDefault="00B14538" w:rsidP="00732396">
      <w:pPr>
        <w:pStyle w:val="1"/>
        <w:rPr>
          <w:lang w:val="ru-RU"/>
        </w:rPr>
      </w:pPr>
      <w:bookmarkStart w:id="0" w:name="_Toc166010734"/>
      <w:r>
        <w:rPr>
          <w:lang w:val="ru-RU"/>
        </w:rPr>
        <w:lastRenderedPageBreak/>
        <w:t>Структура подразделения и организация производственно-технологического процесса в</w:t>
      </w:r>
      <w:r w:rsidR="00732396" w:rsidRPr="00E86FEC">
        <w:rPr>
          <w:lang w:val="ru-RU"/>
        </w:rPr>
        <w:t xml:space="preserve"> СКБ «Робототехника»</w:t>
      </w:r>
      <w:bookmarkEnd w:id="0"/>
    </w:p>
    <w:p w14:paraId="505C6D87" w14:textId="0DED3DBF" w:rsidR="000E1387" w:rsidRDefault="00A177E7" w:rsidP="004372DD">
      <w:pPr>
        <w:pStyle w:val="a4"/>
      </w:pPr>
      <w:r w:rsidRPr="00A177E7">
        <w:t xml:space="preserve">В рамках Студенческого Конструкторского Бюро </w:t>
      </w:r>
      <w:r>
        <w:t>«</w:t>
      </w:r>
      <w:r w:rsidRPr="00A177E7">
        <w:t>Робототехника</w:t>
      </w:r>
      <w:r>
        <w:t>»</w:t>
      </w:r>
      <w:r w:rsidRPr="00A177E7">
        <w:t xml:space="preserve"> проводятся занятия для школьников</w:t>
      </w:r>
      <w:r w:rsidR="0028562E">
        <w:t>. Д</w:t>
      </w:r>
      <w:r w:rsidRPr="00A177E7">
        <w:t>ля студентов</w:t>
      </w:r>
      <w:r w:rsidR="0028562E">
        <w:t xml:space="preserve"> также доступны курсы повышения квалификации, программа переподготовки, лекции и мастер-классы</w:t>
      </w:r>
      <w:r w:rsidR="000E1387">
        <w:t xml:space="preserve">. </w:t>
      </w:r>
      <w:r w:rsidR="0028562E" w:rsidRPr="0028562E">
        <w:t>СКБ «Робототехника» располагается во втором корпусе на первом этаже в кабинете 58-65.</w:t>
      </w:r>
      <w:r w:rsidR="0028562E">
        <w:t xml:space="preserve"> </w:t>
      </w:r>
      <w:r w:rsidR="000E1387">
        <w:t xml:space="preserve">Здесь </w:t>
      </w:r>
      <w:r w:rsidR="004372DD">
        <w:t>можно воплотить свои творческие и технические идеи в жизнь.</w:t>
      </w:r>
      <w:r>
        <w:t xml:space="preserve"> Предоставляется возможность</w:t>
      </w:r>
      <w:r w:rsidR="004372DD">
        <w:t xml:space="preserve"> печат</w:t>
      </w:r>
      <w:r>
        <w:t>и</w:t>
      </w:r>
      <w:r w:rsidR="004372DD">
        <w:t xml:space="preserve"> плат и </w:t>
      </w:r>
      <w:r>
        <w:t xml:space="preserve"> их </w:t>
      </w:r>
      <w:r w:rsidR="004372DD">
        <w:t>программирова</w:t>
      </w:r>
      <w:r>
        <w:t>ния</w:t>
      </w:r>
      <w:r w:rsidR="00F96B12" w:rsidRPr="00EA4142">
        <w:t xml:space="preserve"> [1]</w:t>
      </w:r>
      <w:r w:rsidR="004372DD">
        <w:t>.</w:t>
      </w:r>
    </w:p>
    <w:p w14:paraId="0C5FA309" w14:textId="77777777" w:rsidR="0028562E" w:rsidRDefault="0028562E" w:rsidP="0028562E">
      <w:pPr>
        <w:pStyle w:val="a4"/>
      </w:pPr>
      <w:r>
        <w:t>Основные цели конструкторского бюро "Робототехника" включают:</w:t>
      </w:r>
    </w:p>
    <w:p w14:paraId="4BFE54AE" w14:textId="17285BDD" w:rsidR="0028562E" w:rsidRDefault="0028562E" w:rsidP="00A409B2">
      <w:pPr>
        <w:pStyle w:val="a4"/>
        <w:numPr>
          <w:ilvl w:val="0"/>
          <w:numId w:val="7"/>
        </w:numPr>
      </w:pPr>
      <w:r>
        <w:t>Знакомство школьников, студентов и молодых специалистов с современным оборудованием, технологиями и материалами</w:t>
      </w:r>
      <w:r w:rsidR="00106DC3">
        <w:t>.</w:t>
      </w:r>
    </w:p>
    <w:p w14:paraId="77036AD4" w14:textId="296DEB16" w:rsidR="0028562E" w:rsidRDefault="0028562E" w:rsidP="00A409B2">
      <w:pPr>
        <w:pStyle w:val="a4"/>
        <w:numPr>
          <w:ilvl w:val="0"/>
          <w:numId w:val="7"/>
        </w:numPr>
      </w:pPr>
      <w:r>
        <w:t>Обеспечение возможностью для учебы, обмена опытом</w:t>
      </w:r>
      <w:r w:rsidR="00106DC3">
        <w:t>.</w:t>
      </w:r>
    </w:p>
    <w:p w14:paraId="59263C21" w14:textId="57AB2FAF" w:rsidR="0028562E" w:rsidRDefault="0028562E" w:rsidP="00A409B2">
      <w:pPr>
        <w:pStyle w:val="a4"/>
        <w:numPr>
          <w:ilvl w:val="0"/>
          <w:numId w:val="7"/>
        </w:numPr>
      </w:pPr>
      <w:r>
        <w:t>Поддержка и развитие инновационного творчества студентов</w:t>
      </w:r>
      <w:r w:rsidR="00106DC3">
        <w:t>.</w:t>
      </w:r>
    </w:p>
    <w:p w14:paraId="2ADD943B" w14:textId="0DC57BFA" w:rsidR="0028562E" w:rsidRDefault="0028562E" w:rsidP="00A409B2">
      <w:pPr>
        <w:pStyle w:val="a4"/>
        <w:numPr>
          <w:ilvl w:val="0"/>
          <w:numId w:val="7"/>
        </w:numPr>
      </w:pPr>
      <w:r>
        <w:t>Техническая и производственная поддержка проектов</w:t>
      </w:r>
      <w:r w:rsidR="00106DC3">
        <w:t>.</w:t>
      </w:r>
    </w:p>
    <w:p w14:paraId="118C77E6" w14:textId="77777777" w:rsidR="0028562E" w:rsidRDefault="0028562E" w:rsidP="00A409B2">
      <w:pPr>
        <w:pStyle w:val="a4"/>
        <w:numPr>
          <w:ilvl w:val="0"/>
          <w:numId w:val="7"/>
        </w:numPr>
      </w:pPr>
      <w:r>
        <w:t>Помощь в реализации творческих технических и инновационных идей, как молодым специалистам, так и начинающим предпринимателям.</w:t>
      </w:r>
    </w:p>
    <w:p w14:paraId="54E06B93" w14:textId="77777777" w:rsidR="0028562E" w:rsidRDefault="0028562E" w:rsidP="00A409B2">
      <w:pPr>
        <w:pStyle w:val="a4"/>
        <w:numPr>
          <w:ilvl w:val="0"/>
          <w:numId w:val="7"/>
        </w:numPr>
      </w:pPr>
      <w:r>
        <w:t>Исследование и разработка перспективных видов продукции и технологий;</w:t>
      </w:r>
    </w:p>
    <w:p w14:paraId="26DD219F" w14:textId="12B1253D" w:rsidR="0028562E" w:rsidRDefault="0028562E" w:rsidP="00A409B2">
      <w:pPr>
        <w:pStyle w:val="a4"/>
        <w:numPr>
          <w:ilvl w:val="0"/>
          <w:numId w:val="7"/>
        </w:numPr>
      </w:pPr>
      <w:r>
        <w:t>Коммерциализация идей и инновационных разработок.</w:t>
      </w:r>
    </w:p>
    <w:p w14:paraId="018CC67B" w14:textId="5F4DEB2A" w:rsidR="004372DD" w:rsidRDefault="00A177E7" w:rsidP="004372DD">
      <w:pPr>
        <w:pStyle w:val="a4"/>
      </w:pPr>
      <w:r w:rsidRPr="00A177E7">
        <w:t>Деятельность бюро охватывает широкий спектр направлений</w:t>
      </w:r>
      <w:r w:rsidR="004372DD">
        <w:t>:</w:t>
      </w:r>
    </w:p>
    <w:p w14:paraId="556B7208" w14:textId="5A3DBB78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программирование;</w:t>
      </w:r>
    </w:p>
    <w:p w14:paraId="16027DF1" w14:textId="0D4DBFA4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робототехника;</w:t>
      </w:r>
    </w:p>
    <w:p w14:paraId="78A642A4" w14:textId="7ABDB045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3d моделирование;</w:t>
      </w:r>
    </w:p>
    <w:p w14:paraId="1D578158" w14:textId="5A204206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конструирование;</w:t>
      </w:r>
    </w:p>
    <w:p w14:paraId="4109D8DF" w14:textId="2291BCDE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lastRenderedPageBreak/>
        <w:t>3d печать;</w:t>
      </w:r>
    </w:p>
    <w:p w14:paraId="31D1BCED" w14:textId="4C075E93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схемотехника;</w:t>
      </w:r>
    </w:p>
    <w:p w14:paraId="386743DC" w14:textId="6AEF1E93" w:rsidR="00775982" w:rsidRDefault="004372DD" w:rsidP="00A409B2">
      <w:pPr>
        <w:pStyle w:val="a4"/>
        <w:numPr>
          <w:ilvl w:val="0"/>
          <w:numId w:val="8"/>
        </w:numPr>
      </w:pPr>
      <w:r w:rsidRPr="0028562E">
        <w:t>интернет вещей.</w:t>
      </w:r>
    </w:p>
    <w:p w14:paraId="7274DFBD" w14:textId="0926EE83" w:rsidR="0010089B" w:rsidRDefault="0010089B" w:rsidP="0010089B">
      <w:pPr>
        <w:pStyle w:val="a4"/>
      </w:pPr>
      <w:r>
        <w:t xml:space="preserve">Огромную помощь оказывает бюро с коммерциализацией и патентами. </w:t>
      </w:r>
      <w:r w:rsidR="0028562E">
        <w:t>СКБ</w:t>
      </w:r>
      <w:r>
        <w:t xml:space="preserve"> помог</w:t>
      </w:r>
      <w:r w:rsidR="0028562E">
        <w:t>ае</w:t>
      </w:r>
      <w:r>
        <w:t>т с защитой авторского права и подгот</w:t>
      </w:r>
      <w:r w:rsidR="0028562E">
        <w:t>авливает</w:t>
      </w:r>
      <w:r>
        <w:t xml:space="preserve"> к выходу на рынок.</w:t>
      </w:r>
    </w:p>
    <w:p w14:paraId="12BB7B7E" w14:textId="3437D2BD" w:rsidR="0010089B" w:rsidRDefault="0010089B" w:rsidP="0010089B">
      <w:pPr>
        <w:pStyle w:val="a4"/>
      </w:pPr>
      <w:r>
        <w:t>СКБ участвует в</w:t>
      </w:r>
      <w:r w:rsidR="00A177E7">
        <w:t xml:space="preserve"> различных </w:t>
      </w:r>
      <w:r>
        <w:t>конкурсах, выставках и фестивалях различного уровня</w:t>
      </w:r>
      <w:r w:rsidR="00A177E7" w:rsidRPr="00A177E7">
        <w:t>, предоставляя участникам возможность соревноваться с другими участниками</w:t>
      </w:r>
      <w:r w:rsidR="00A177E7">
        <w:t xml:space="preserve"> и </w:t>
      </w:r>
      <w:r>
        <w:t>выиграть ценные призы в виде грантов</w:t>
      </w:r>
      <w:r w:rsidR="00A177E7">
        <w:t xml:space="preserve"> </w:t>
      </w:r>
      <w:r w:rsidR="00A177E7" w:rsidRPr="00A177E7">
        <w:t>на дальнейшее развитие и реализацию проектов.</w:t>
      </w:r>
    </w:p>
    <w:p w14:paraId="5EF8DF80" w14:textId="30C88B6E" w:rsidR="00A177E7" w:rsidRPr="00E86FEC" w:rsidRDefault="00A177E7" w:rsidP="00D57E51">
      <w:pPr>
        <w:pStyle w:val="a4"/>
        <w:ind w:firstLine="708"/>
      </w:pPr>
      <w:r>
        <w:t xml:space="preserve">СКБ </w:t>
      </w:r>
      <w:r w:rsidR="00D57E51">
        <w:t>«</w:t>
      </w:r>
      <w:r>
        <w:t>Робототехника</w:t>
      </w:r>
      <w:r w:rsidR="00D57E51">
        <w:t>»</w:t>
      </w:r>
      <w:r>
        <w:t xml:space="preserve"> предоставляет доступ к свое</w:t>
      </w:r>
      <w:r w:rsidR="00D57E51">
        <w:t>й</w:t>
      </w:r>
      <w:r>
        <w:t xml:space="preserve"> базе знаний для создания роботов, а также видеоурок</w:t>
      </w:r>
      <w:r w:rsidR="00D57E51">
        <w:t>ам</w:t>
      </w:r>
      <w:r>
        <w:t xml:space="preserve"> на YouTube-канале </w:t>
      </w:r>
      <w:r w:rsidR="00D57E51">
        <w:t>«</w:t>
      </w:r>
      <w:r>
        <w:t>Me-robotics</w:t>
      </w:r>
      <w:r w:rsidR="00D57E51">
        <w:t>»</w:t>
      </w:r>
      <w:r w:rsidR="00F96B12">
        <w:t xml:space="preserve"> </w:t>
      </w:r>
      <w:r w:rsidR="00F96B12" w:rsidRPr="00F96B12">
        <w:t>[1]</w:t>
      </w:r>
      <w:r>
        <w:t>.</w:t>
      </w:r>
    </w:p>
    <w:p w14:paraId="722D8E98" w14:textId="4E474A78" w:rsidR="00732396" w:rsidRPr="00F2077F" w:rsidRDefault="00E86FEC" w:rsidP="00732396">
      <w:pPr>
        <w:pStyle w:val="1"/>
      </w:pPr>
      <w:bookmarkStart w:id="1" w:name="_Toc166010735"/>
      <w:r>
        <w:rPr>
          <w:lang w:val="ru-RU"/>
        </w:rPr>
        <w:lastRenderedPageBreak/>
        <w:t>Практическая часть</w:t>
      </w:r>
      <w:bookmarkEnd w:id="1"/>
    </w:p>
    <w:p w14:paraId="2000AF31" w14:textId="19505B2F" w:rsidR="00F2077F" w:rsidRDefault="00F2077F" w:rsidP="00F2077F">
      <w:pPr>
        <w:pStyle w:val="2"/>
        <w:numPr>
          <w:ilvl w:val="0"/>
          <w:numId w:val="0"/>
        </w:numPr>
        <w:ind w:left="576"/>
      </w:pPr>
      <w:bookmarkStart w:id="2" w:name="_Toc166010736"/>
      <w:r>
        <w:t>Введение</w:t>
      </w:r>
      <w:bookmarkEnd w:id="2"/>
    </w:p>
    <w:p w14:paraId="193ED602" w14:textId="7EC5964C" w:rsidR="00311532" w:rsidRDefault="00311532" w:rsidP="00311532">
      <w:pPr>
        <w:pStyle w:val="a4"/>
      </w:pPr>
      <w:r>
        <w:t>В современном мире</w:t>
      </w:r>
      <w:r w:rsidR="00560FF2">
        <w:t xml:space="preserve"> </w:t>
      </w:r>
      <w:r>
        <w:t xml:space="preserve">информация играет ключевую роль в эффективности любой </w:t>
      </w:r>
      <w:r w:rsidR="00560FF2">
        <w:t>организации</w:t>
      </w:r>
      <w:r>
        <w:t xml:space="preserve">. </w:t>
      </w:r>
      <w:r w:rsidR="00CB2920">
        <w:t>Растёт количество информациии. Процессы её обработки становится невозможно выполнять вручную. Системы требуют компьютеризации для повышения скорости и недопущения ошибок.</w:t>
      </w:r>
    </w:p>
    <w:p w14:paraId="4109F58F" w14:textId="20C0A76E" w:rsidR="00311532" w:rsidRDefault="00311532" w:rsidP="00311532">
      <w:pPr>
        <w:pStyle w:val="a4"/>
      </w:pPr>
      <w:r>
        <w:t xml:space="preserve">В образовательной сфере, создание </w:t>
      </w:r>
      <w:r w:rsidR="00CB2920">
        <w:t>информационной системы</w:t>
      </w:r>
      <w:r>
        <w:t xml:space="preserve"> становится критически важным. </w:t>
      </w:r>
      <w:r w:rsidR="00CB2920">
        <w:t>О</w:t>
      </w:r>
      <w:r>
        <w:t xml:space="preserve">бразовательная </w:t>
      </w:r>
      <w:r w:rsidR="00CB2920">
        <w:t>среда</w:t>
      </w:r>
      <w:r>
        <w:t xml:space="preserve"> требует инноваций, включая использование общей базы данных для </w:t>
      </w:r>
      <w:r w:rsidR="00CB2920">
        <w:t xml:space="preserve">диспетчеризации режимной части школы. </w:t>
      </w:r>
    </w:p>
    <w:p w14:paraId="361E39A7" w14:textId="489E166B" w:rsidR="00311532" w:rsidRDefault="00CB2920" w:rsidP="00311532">
      <w:pPr>
        <w:pStyle w:val="a4"/>
      </w:pPr>
      <w:r w:rsidRPr="00CB2920">
        <w:t xml:space="preserve">Сегодняшние школы используют информационные системы более интенсивно и постоянно. Они активно заняты не только в </w:t>
      </w:r>
      <w:r w:rsidR="00A12DBF">
        <w:t>урочное</w:t>
      </w:r>
      <w:r w:rsidRPr="00CB2920">
        <w:t xml:space="preserve"> время, но и </w:t>
      </w:r>
      <w:r w:rsidR="00A12DBF">
        <w:t>во внеучебное</w:t>
      </w:r>
      <w:r w:rsidRPr="00CB2920">
        <w:t>, проводя различные кружки и сотрудничая с внешними организациями</w:t>
      </w:r>
      <w:r w:rsidR="00E465AD">
        <w:t>, что способствует развити</w:t>
      </w:r>
      <w:r w:rsidR="00A12DBF">
        <w:t>ю учебного заведения, повышению его эффективности</w:t>
      </w:r>
      <w:r w:rsidRPr="00CB2920">
        <w:t xml:space="preserve">. Увеличилась численность обучающихся и преподавателей, при этом учителя теперь меньше </w:t>
      </w:r>
      <w:r w:rsidR="00A12DBF">
        <w:t>загружены</w:t>
      </w:r>
      <w:r w:rsidRPr="00CB2920">
        <w:t>.</w:t>
      </w:r>
    </w:p>
    <w:p w14:paraId="3AC6DB1D" w14:textId="660B18C2" w:rsidR="00F2077F" w:rsidRDefault="00E465AD" w:rsidP="00311532">
      <w:pPr>
        <w:pStyle w:val="a4"/>
      </w:pPr>
      <w:r>
        <w:t>Из вышесказанного следует, что о</w:t>
      </w:r>
      <w:r w:rsidR="00311532">
        <w:t xml:space="preserve">дной из </w:t>
      </w:r>
      <w:r>
        <w:t>первостепенных</w:t>
      </w:r>
      <w:r w:rsidR="00311532">
        <w:t xml:space="preserve"> задач современной системы образования является автоматизация </w:t>
      </w:r>
      <w:r>
        <w:t>процессов расписания</w:t>
      </w:r>
      <w:r w:rsidR="00311532">
        <w:t>.</w:t>
      </w:r>
    </w:p>
    <w:p w14:paraId="71971F93" w14:textId="4DCBCDEF" w:rsidR="00E465AD" w:rsidRDefault="00E465AD" w:rsidP="00E465AD">
      <w:pPr>
        <w:pStyle w:val="a4"/>
      </w:pPr>
      <w:r>
        <w:t>В обычной практике, данные для составления расписания заносятся разными людьми в таблицу Excel</w:t>
      </w:r>
      <w:r w:rsidR="00EC4CC5">
        <w:t xml:space="preserve"> (учебный план, нагрузка)</w:t>
      </w:r>
      <w:r>
        <w:t>, которая затем пересылается по электронной почте друг другу. Расписание обычно создается на миллиметровке с учителями в строках, днями и номерами уроков в столбцах. Затем это расписание переносится в таблицу Excel с классами в столбцах и днями, номерами уроков в строках. В процессе этого переноса часто обнаруживаются наложения и «окна», которые затем требуется исправлять. П</w:t>
      </w:r>
      <w:r w:rsidRPr="00E465AD">
        <w:t>роцесс составления расписаний является очень трудо</w:t>
      </w:r>
      <w:r w:rsidR="001355A7">
        <w:t>ё</w:t>
      </w:r>
      <w:r w:rsidRPr="00E465AD">
        <w:t>мким.</w:t>
      </w:r>
      <w:r w:rsidR="00814AB4">
        <w:t xml:space="preserve"> </w:t>
      </w:r>
    </w:p>
    <w:p w14:paraId="52C1AD9B" w14:textId="11FEDA2E" w:rsidR="00E465AD" w:rsidRDefault="00E465AD" w:rsidP="00E465AD">
      <w:pPr>
        <w:pStyle w:val="a4"/>
      </w:pPr>
      <w:r>
        <w:t xml:space="preserve">Изложенные проблемы подчеркивают актуальность создания приложения «Расписание занятий» для образовательных учреждений. Автоматизация этого </w:t>
      </w:r>
      <w:r>
        <w:lastRenderedPageBreak/>
        <w:t>процесса поможет сократить трудозатраты и уменьшить вероятность ошибок, повышая эффективность учебного процесса.</w:t>
      </w:r>
      <w:r w:rsidR="00814AB4" w:rsidRPr="00814AB4">
        <w:t xml:space="preserve"> </w:t>
      </w:r>
      <w:r w:rsidR="00814AB4">
        <w:t>А также может помочь множество форм представления информации с возможностью выбора удобной конкретным пользователем.</w:t>
      </w:r>
    </w:p>
    <w:p w14:paraId="7904D5DF" w14:textId="605A8AAC" w:rsidR="00906AAB" w:rsidRDefault="00906AAB" w:rsidP="00E465AD">
      <w:pPr>
        <w:pStyle w:val="a4"/>
      </w:pPr>
      <w:r w:rsidRPr="00906AAB">
        <w:rPr>
          <w:b/>
          <w:bCs/>
        </w:rPr>
        <w:t>Целью</w:t>
      </w:r>
      <w:r>
        <w:t xml:space="preserve"> моей работы является проектирование пользовательского интерфейса приложения «Расписание». Для этого я поставила перед собой следующие </w:t>
      </w:r>
      <w:r w:rsidRPr="00906AAB">
        <w:rPr>
          <w:b/>
          <w:bCs/>
        </w:rPr>
        <w:t>задачи</w:t>
      </w:r>
      <w:r>
        <w:t>:</w:t>
      </w:r>
    </w:p>
    <w:p w14:paraId="0C86E372" w14:textId="43E37CD3" w:rsidR="00906AAB" w:rsidRDefault="00906AAB" w:rsidP="00A409B2">
      <w:pPr>
        <w:pStyle w:val="a4"/>
        <w:numPr>
          <w:ilvl w:val="0"/>
          <w:numId w:val="41"/>
        </w:numPr>
      </w:pPr>
      <w:r>
        <w:t xml:space="preserve">Ознакомиться с </w:t>
      </w:r>
      <w:r w:rsidRPr="00906AAB">
        <w:t>организационн</w:t>
      </w:r>
      <w:r>
        <w:t>ой</w:t>
      </w:r>
      <w:r w:rsidRPr="00906AAB">
        <w:t xml:space="preserve"> структур</w:t>
      </w:r>
      <w:r>
        <w:t>ой</w:t>
      </w:r>
      <w:r w:rsidRPr="00906AAB">
        <w:t xml:space="preserve"> </w:t>
      </w:r>
      <w:r>
        <w:t>СКБ</w:t>
      </w:r>
      <w:r w:rsidRPr="00906AAB">
        <w:t xml:space="preserve">, ознакомиться с организацией </w:t>
      </w:r>
      <w:r>
        <w:t>образовательного и технологического</w:t>
      </w:r>
      <w:r w:rsidRPr="00906AAB">
        <w:t xml:space="preserve"> процесса, направлениями научной и научно-исследовательской работы</w:t>
      </w:r>
      <w:r w:rsidR="00CD6EE1">
        <w:t>.</w:t>
      </w:r>
    </w:p>
    <w:p w14:paraId="09388013" w14:textId="1601D853" w:rsidR="00CD6EE1" w:rsidRDefault="00C21717" w:rsidP="00A409B2">
      <w:pPr>
        <w:pStyle w:val="a4"/>
        <w:numPr>
          <w:ilvl w:val="0"/>
          <w:numId w:val="41"/>
        </w:numPr>
      </w:pPr>
      <w:r>
        <w:t>Провести а</w:t>
      </w:r>
      <w:r w:rsidR="00CD6EE1">
        <w:t>нализ существующих решений.</w:t>
      </w:r>
    </w:p>
    <w:p w14:paraId="73859962" w14:textId="3A0CFBFB" w:rsidR="00AE5556" w:rsidRDefault="00AE5556" w:rsidP="00A409B2">
      <w:pPr>
        <w:pStyle w:val="a4"/>
        <w:numPr>
          <w:ilvl w:val="0"/>
          <w:numId w:val="41"/>
        </w:numPr>
      </w:pPr>
      <w:r>
        <w:t>Разработ</w:t>
      </w:r>
      <w:r w:rsidR="00C21717">
        <w:t>ать</w:t>
      </w:r>
      <w:r>
        <w:t xml:space="preserve"> архитектур</w:t>
      </w:r>
      <w:r w:rsidR="00C21717">
        <w:t>у</w:t>
      </w:r>
      <w:r>
        <w:t xml:space="preserve"> приложения; созда</w:t>
      </w:r>
      <w:r w:rsidR="00C21717">
        <w:t>ть</w:t>
      </w:r>
      <w:r>
        <w:t xml:space="preserve"> модел</w:t>
      </w:r>
      <w:r w:rsidR="00C21717">
        <w:t>и</w:t>
      </w:r>
      <w:r>
        <w:t>; написа</w:t>
      </w:r>
      <w:r w:rsidR="00C21717">
        <w:t>ть</w:t>
      </w:r>
      <w:r>
        <w:t xml:space="preserve"> шаблон</w:t>
      </w:r>
      <w:r w:rsidR="00C21717">
        <w:t>ы</w:t>
      </w:r>
      <w:r>
        <w:t xml:space="preserve"> страниц; </w:t>
      </w:r>
      <w:r w:rsidR="00C21717">
        <w:t xml:space="preserve"> оформить </w:t>
      </w:r>
      <w:r>
        <w:t>стил</w:t>
      </w:r>
      <w:r w:rsidR="00C21717">
        <w:t>и</w:t>
      </w:r>
      <w:r>
        <w:t xml:space="preserve"> проекта.</w:t>
      </w:r>
    </w:p>
    <w:p w14:paraId="2E91865A" w14:textId="1C3C7918" w:rsidR="00AE5556" w:rsidRPr="00AE5556" w:rsidRDefault="00AE5556" w:rsidP="00A409B2">
      <w:pPr>
        <w:pStyle w:val="a4"/>
        <w:numPr>
          <w:ilvl w:val="0"/>
          <w:numId w:val="41"/>
        </w:numPr>
      </w:pPr>
      <w:r>
        <w:t>Определ</w:t>
      </w:r>
      <w:r w:rsidR="00C21717">
        <w:t>ить</w:t>
      </w:r>
      <w:r>
        <w:t xml:space="preserve"> функционала.</w:t>
      </w:r>
    </w:p>
    <w:p w14:paraId="3893E725" w14:textId="77E0F9BE" w:rsidR="00AE5556" w:rsidRPr="00AE5556" w:rsidRDefault="00C21717" w:rsidP="00A409B2">
      <w:pPr>
        <w:pStyle w:val="a4"/>
        <w:numPr>
          <w:ilvl w:val="0"/>
          <w:numId w:val="41"/>
        </w:numPr>
      </w:pPr>
      <w:r>
        <w:t>Произвести т</w:t>
      </w:r>
      <w:r w:rsidR="00AE5556" w:rsidRPr="00AE5556">
        <w:t xml:space="preserve">естирование </w:t>
      </w:r>
      <w:r w:rsidR="00AE5556">
        <w:t>интерфейса и функциональное тестирование.</w:t>
      </w:r>
    </w:p>
    <w:p w14:paraId="3DE1A465" w14:textId="77777777" w:rsidR="0005473F" w:rsidRPr="00F2077F" w:rsidRDefault="00EC5CAF" w:rsidP="00E465AD">
      <w:pPr>
        <w:pStyle w:val="a4"/>
      </w:pPr>
      <w:r>
        <w:br w:type="page"/>
      </w:r>
    </w:p>
    <w:p w14:paraId="77269CEA" w14:textId="19813931" w:rsidR="00732396" w:rsidRDefault="00732396" w:rsidP="00E86FEC">
      <w:pPr>
        <w:pStyle w:val="2"/>
      </w:pPr>
      <w:bookmarkStart w:id="3" w:name="_Toc166010737"/>
      <w:r w:rsidRPr="00E86FEC">
        <w:t>Анализ существующих решений</w:t>
      </w:r>
      <w:bookmarkEnd w:id="3"/>
    </w:p>
    <w:p w14:paraId="0D7BDBDB" w14:textId="7919E19F" w:rsidR="0027529B" w:rsidRPr="0027529B" w:rsidRDefault="0027529B" w:rsidP="0027529B">
      <w:pPr>
        <w:pStyle w:val="a4"/>
      </w:pPr>
      <w:r w:rsidRPr="0027529B">
        <w:t>Существует множество программных решений для автоматизации составления расписания в образовательных учреждениях, каждое из которых обладает своими особенностями и преимуществами</w:t>
      </w:r>
      <w:r w:rsidR="00796D2C">
        <w:t>. П</w:t>
      </w:r>
      <w:r w:rsidR="00796D2C" w:rsidRPr="00796D2C">
        <w:t>рограммные решения для управления расписанием в образовательных учреждениях представлены в виде десктопных приложений, предназначенных</w:t>
      </w:r>
      <w:r w:rsidR="00796D2C">
        <w:t>, как правило,</w:t>
      </w:r>
      <w:r w:rsidR="00796D2C" w:rsidRPr="00796D2C">
        <w:t xml:space="preserve"> для установки на одну машину</w:t>
      </w:r>
      <w:r w:rsidRPr="0027529B">
        <w:t>. Все перечисленные программы способны составлять расписание, поддерживать его корректировки, работать с несколькими сменами и различными предметами у учителей</w:t>
      </w:r>
      <w:r>
        <w:t xml:space="preserve">. Многие поддерживают отчётность или экспорт информации в различные удобные форматы типа </w:t>
      </w:r>
      <w:r>
        <w:rPr>
          <w:lang w:val="en-US"/>
        </w:rPr>
        <w:t>Word</w:t>
      </w:r>
      <w:r w:rsidRPr="0027529B">
        <w:t xml:space="preserve">, </w:t>
      </w:r>
      <w:r>
        <w:rPr>
          <w:lang w:val="en-US"/>
        </w:rPr>
        <w:t>Ex</w:t>
      </w:r>
      <w:r w:rsidR="001355A7">
        <w:rPr>
          <w:lang w:val="en-US"/>
        </w:rPr>
        <w:t>c</w:t>
      </w:r>
      <w:r>
        <w:rPr>
          <w:lang w:val="en-US"/>
        </w:rPr>
        <w:t>el</w:t>
      </w:r>
      <w:r w:rsidRPr="0027529B">
        <w:t>. Различия могут быть как в функциональности, так и в цене и удобстве использования. При выборе программы следует учитывать индивидуальные потребности и особенности образовательного учреждения.</w:t>
      </w:r>
    </w:p>
    <w:p w14:paraId="38EDF504" w14:textId="09BD7B7B" w:rsidR="00643C05" w:rsidRDefault="00643C05" w:rsidP="00A409B2">
      <w:pPr>
        <w:pStyle w:val="a4"/>
        <w:numPr>
          <w:ilvl w:val="0"/>
          <w:numId w:val="11"/>
        </w:numPr>
      </w:pPr>
      <w:r>
        <w:t>Экспресс-расписание Колледж</w:t>
      </w:r>
      <w:r w:rsidR="00EE4EEC">
        <w:rPr>
          <w:lang w:val="en-US"/>
        </w:rPr>
        <w:t xml:space="preserve"> [3]</w:t>
      </w:r>
    </w:p>
    <w:p w14:paraId="68BEFEB0" w14:textId="1343594F" w:rsidR="000E6122" w:rsidRPr="00E26252" w:rsidRDefault="00E26252" w:rsidP="00A409B2">
      <w:pPr>
        <w:pStyle w:val="a4"/>
        <w:numPr>
          <w:ilvl w:val="0"/>
          <w:numId w:val="12"/>
        </w:numPr>
      </w:pPr>
      <w:r>
        <w:t xml:space="preserve">Есть проверка аудиторий на вместимость в связи с возникшей проблемой </w:t>
      </w:r>
      <w:r>
        <w:rPr>
          <w:lang w:val="en-US"/>
        </w:rPr>
        <w:t>COVID</w:t>
      </w:r>
      <w:r>
        <w:t>-</w:t>
      </w:r>
      <w:r w:rsidRPr="00E26252">
        <w:t>19</w:t>
      </w:r>
      <w:r>
        <w:t>.</w:t>
      </w:r>
    </w:p>
    <w:p w14:paraId="1F8C39C2" w14:textId="1E59E9E0" w:rsidR="00643C05" w:rsidRDefault="000E6122" w:rsidP="00A409B2">
      <w:pPr>
        <w:pStyle w:val="a4"/>
        <w:numPr>
          <w:ilvl w:val="0"/>
          <w:numId w:val="12"/>
        </w:numPr>
      </w:pPr>
      <w:r>
        <w:t>Цена: 2 500 – 300 000 руб.</w:t>
      </w:r>
    </w:p>
    <w:p w14:paraId="77F6E062" w14:textId="13907452" w:rsidR="00E26252" w:rsidRDefault="00643C05" w:rsidP="00A409B2">
      <w:pPr>
        <w:pStyle w:val="a4"/>
        <w:numPr>
          <w:ilvl w:val="0"/>
          <w:numId w:val="11"/>
        </w:numPr>
      </w:pPr>
      <w:r>
        <w:t>1С:Автоматизированное составление расписания.Колледж</w:t>
      </w:r>
      <w:r w:rsidR="00EE4EEC" w:rsidRPr="00EE4EEC">
        <w:t xml:space="preserve"> [2]</w:t>
      </w:r>
    </w:p>
    <w:p w14:paraId="74D9737E" w14:textId="77777777" w:rsidR="0027529B" w:rsidRDefault="000E6122" w:rsidP="00A409B2">
      <w:pPr>
        <w:pStyle w:val="a4"/>
        <w:numPr>
          <w:ilvl w:val="0"/>
          <w:numId w:val="13"/>
        </w:numPr>
      </w:pPr>
      <w:r>
        <w:t>Преимуществом является учёт времени переходов между корпусами</w:t>
      </w:r>
      <w:r w:rsidR="00E26252">
        <w:t xml:space="preserve">. </w:t>
      </w:r>
    </w:p>
    <w:p w14:paraId="466AB505" w14:textId="77777777" w:rsidR="0027529B" w:rsidRDefault="00E26252" w:rsidP="00A409B2">
      <w:pPr>
        <w:pStyle w:val="a4"/>
        <w:numPr>
          <w:ilvl w:val="0"/>
          <w:numId w:val="13"/>
        </w:numPr>
      </w:pPr>
      <w:r>
        <w:t xml:space="preserve">Решение из Новосибирска. </w:t>
      </w:r>
    </w:p>
    <w:p w14:paraId="00FFECBB" w14:textId="5530A65A" w:rsidR="000E6122" w:rsidRDefault="008D66BD" w:rsidP="00A409B2">
      <w:pPr>
        <w:pStyle w:val="a4"/>
        <w:numPr>
          <w:ilvl w:val="0"/>
          <w:numId w:val="13"/>
        </w:numPr>
      </w:pPr>
      <w:r>
        <w:t>70 заведений.</w:t>
      </w:r>
    </w:p>
    <w:p w14:paraId="01EB128B" w14:textId="24C35522" w:rsidR="00E26252" w:rsidRDefault="00E26252" w:rsidP="00A409B2">
      <w:pPr>
        <w:pStyle w:val="a4"/>
        <w:numPr>
          <w:ilvl w:val="0"/>
          <w:numId w:val="13"/>
        </w:numPr>
      </w:pPr>
      <w:r>
        <w:t>Цена: не указана на сайте.</w:t>
      </w:r>
    </w:p>
    <w:p w14:paraId="36D892E0" w14:textId="3B989ED7" w:rsidR="00643C05" w:rsidRDefault="00643C05" w:rsidP="00A409B2">
      <w:pPr>
        <w:pStyle w:val="a4"/>
        <w:numPr>
          <w:ilvl w:val="0"/>
          <w:numId w:val="11"/>
        </w:numPr>
      </w:pPr>
      <w:r>
        <w:t>Система «АВТОРасписание»</w:t>
      </w:r>
      <w:r w:rsidR="00C20953">
        <w:t xml:space="preserve"> </w:t>
      </w:r>
      <w:r w:rsidR="00C20953">
        <w:rPr>
          <w:lang w:val="en-US"/>
        </w:rPr>
        <w:t>[10]</w:t>
      </w:r>
    </w:p>
    <w:p w14:paraId="25A159ED" w14:textId="77777777" w:rsidR="0027529B" w:rsidRDefault="008D66BD" w:rsidP="008D66BD">
      <w:pPr>
        <w:pStyle w:val="a4"/>
      </w:pPr>
      <w:r>
        <w:t xml:space="preserve">300 заведений. </w:t>
      </w:r>
    </w:p>
    <w:p w14:paraId="35FDEC06" w14:textId="77777777" w:rsidR="0027529B" w:rsidRDefault="008D66BD" w:rsidP="00A409B2">
      <w:pPr>
        <w:pStyle w:val="a4"/>
        <w:numPr>
          <w:ilvl w:val="0"/>
          <w:numId w:val="14"/>
        </w:numPr>
      </w:pPr>
      <w:r>
        <w:t xml:space="preserve">Развивается с 1996 года. </w:t>
      </w:r>
    </w:p>
    <w:p w14:paraId="6618C0AA" w14:textId="77777777" w:rsidR="0027529B" w:rsidRDefault="008D66BD" w:rsidP="00A409B2">
      <w:pPr>
        <w:pStyle w:val="a4"/>
        <w:numPr>
          <w:ilvl w:val="0"/>
          <w:numId w:val="14"/>
        </w:numPr>
      </w:pPr>
      <w:r>
        <w:lastRenderedPageBreak/>
        <w:t xml:space="preserve">Наличие подробной статистики и объективной оценки качества любого варианта расписания. </w:t>
      </w:r>
    </w:p>
    <w:p w14:paraId="22956E11" w14:textId="695467A3" w:rsidR="008D66BD" w:rsidRDefault="008D66BD" w:rsidP="00A409B2">
      <w:pPr>
        <w:pStyle w:val="a4"/>
        <w:numPr>
          <w:ilvl w:val="0"/>
          <w:numId w:val="14"/>
        </w:numPr>
      </w:pPr>
      <w:r>
        <w:t>Возможность поддержки любого национального языка (по желанию клиента).</w:t>
      </w:r>
    </w:p>
    <w:p w14:paraId="788708BD" w14:textId="1CACCA28" w:rsidR="009668C6" w:rsidRDefault="009668C6" w:rsidP="00A409B2">
      <w:pPr>
        <w:pStyle w:val="a4"/>
        <w:numPr>
          <w:ilvl w:val="0"/>
          <w:numId w:val="14"/>
        </w:numPr>
      </w:pPr>
      <w:r>
        <w:t xml:space="preserve">Цена: 20 000 – 150 000. </w:t>
      </w:r>
    </w:p>
    <w:p w14:paraId="17672B0F" w14:textId="4B2DA0B3" w:rsidR="00643C05" w:rsidRDefault="00643C05" w:rsidP="00A409B2">
      <w:pPr>
        <w:pStyle w:val="a4"/>
        <w:numPr>
          <w:ilvl w:val="0"/>
          <w:numId w:val="11"/>
        </w:numPr>
      </w:pPr>
      <w:r>
        <w:t>Хронограф</w:t>
      </w:r>
      <w:r w:rsidR="00EE4EEC">
        <w:rPr>
          <w:lang w:val="en-US"/>
        </w:rPr>
        <w:t xml:space="preserve"> [4]</w:t>
      </w:r>
    </w:p>
    <w:p w14:paraId="1EFC29BC" w14:textId="77777777" w:rsidR="0027529B" w:rsidRDefault="00814B9C" w:rsidP="00A409B2">
      <w:pPr>
        <w:pStyle w:val="a4"/>
        <w:numPr>
          <w:ilvl w:val="0"/>
          <w:numId w:val="15"/>
        </w:numPr>
      </w:pPr>
      <w:r>
        <w:t xml:space="preserve">Трудно заполнять таблицы и вносить данные. </w:t>
      </w:r>
    </w:p>
    <w:p w14:paraId="216F99CF" w14:textId="77777777" w:rsidR="0027529B" w:rsidRDefault="00814B9C" w:rsidP="00A409B2">
      <w:pPr>
        <w:pStyle w:val="a4"/>
        <w:numPr>
          <w:ilvl w:val="0"/>
          <w:numId w:val="15"/>
        </w:numPr>
      </w:pPr>
      <w:r>
        <w:t>Не интуитивно-понятный интерфейс</w:t>
      </w:r>
      <w:r w:rsidR="0010689A">
        <w:t>.</w:t>
      </w:r>
    </w:p>
    <w:p w14:paraId="28392399" w14:textId="516C5637" w:rsidR="00814B9C" w:rsidRDefault="0010689A" w:rsidP="00A409B2">
      <w:pPr>
        <w:pStyle w:val="a4"/>
        <w:numPr>
          <w:ilvl w:val="0"/>
          <w:numId w:val="15"/>
        </w:numPr>
      </w:pPr>
      <w:r>
        <w:t>Сомнительное качество и мало возможностей.</w:t>
      </w:r>
    </w:p>
    <w:p w14:paraId="1ADB7C43" w14:textId="0C39FA3F" w:rsidR="00814B9C" w:rsidRDefault="00814B9C" w:rsidP="00A409B2">
      <w:pPr>
        <w:pStyle w:val="a4"/>
        <w:numPr>
          <w:ilvl w:val="0"/>
          <w:numId w:val="15"/>
        </w:numPr>
      </w:pPr>
      <w:r>
        <w:t>Цена: бесплатно</w:t>
      </w:r>
    </w:p>
    <w:p w14:paraId="4A971CBF" w14:textId="64204A6F" w:rsidR="00643C05" w:rsidRDefault="00643C05" w:rsidP="00A409B2">
      <w:pPr>
        <w:pStyle w:val="a4"/>
        <w:numPr>
          <w:ilvl w:val="0"/>
          <w:numId w:val="11"/>
        </w:numPr>
      </w:pPr>
      <w:r>
        <w:t>«НИКА-Колледж»</w:t>
      </w:r>
      <w:r w:rsidR="00EE4EEC">
        <w:rPr>
          <w:lang w:val="en-US"/>
        </w:rPr>
        <w:t xml:space="preserve"> [5]</w:t>
      </w:r>
    </w:p>
    <w:p w14:paraId="4E62E05D" w14:textId="77777777" w:rsidR="0027529B" w:rsidRDefault="0010689A" w:rsidP="00A409B2">
      <w:pPr>
        <w:pStyle w:val="a4"/>
        <w:numPr>
          <w:ilvl w:val="0"/>
          <w:numId w:val="16"/>
        </w:numPr>
      </w:pPr>
      <w:r>
        <w:t>Возможности сдваивания и страивания</w:t>
      </w:r>
      <w:r w:rsidR="0027529B">
        <w:t>.</w:t>
      </w:r>
      <w:r>
        <w:t xml:space="preserve"> </w:t>
      </w:r>
    </w:p>
    <w:p w14:paraId="195B3C76" w14:textId="77777777" w:rsidR="0027529B" w:rsidRDefault="0027529B" w:rsidP="00A409B2">
      <w:pPr>
        <w:pStyle w:val="a4"/>
        <w:numPr>
          <w:ilvl w:val="0"/>
          <w:numId w:val="16"/>
        </w:numPr>
      </w:pPr>
      <w:r>
        <w:t>Э</w:t>
      </w:r>
      <w:r w:rsidR="0010689A">
        <w:t xml:space="preserve">кспорт в </w:t>
      </w:r>
      <w:r w:rsidR="0010689A">
        <w:rPr>
          <w:lang w:val="en-US"/>
        </w:rPr>
        <w:t>Exel</w:t>
      </w:r>
      <w:r>
        <w:t xml:space="preserve">. </w:t>
      </w:r>
    </w:p>
    <w:p w14:paraId="7F43A1FA" w14:textId="77777777" w:rsidR="0027529B" w:rsidRDefault="0027529B" w:rsidP="00A409B2">
      <w:pPr>
        <w:pStyle w:val="a4"/>
        <w:numPr>
          <w:ilvl w:val="0"/>
          <w:numId w:val="16"/>
        </w:numPr>
      </w:pPr>
      <w:r>
        <w:t>У</w:t>
      </w:r>
      <w:r w:rsidR="0010689A">
        <w:t>чёт переходов между корпусами</w:t>
      </w:r>
      <w:r>
        <w:t xml:space="preserve">. </w:t>
      </w:r>
    </w:p>
    <w:p w14:paraId="63106ACC" w14:textId="60A9F24C" w:rsidR="0010689A" w:rsidRDefault="0027529B" w:rsidP="00A409B2">
      <w:pPr>
        <w:pStyle w:val="a4"/>
        <w:numPr>
          <w:ilvl w:val="0"/>
          <w:numId w:val="16"/>
        </w:numPr>
      </w:pPr>
      <w:r>
        <w:t>У</w:t>
      </w:r>
      <w:r w:rsidR="0010689A">
        <w:t>чёт пожеланий учителей</w:t>
      </w:r>
      <w:r w:rsidR="004E5749">
        <w:t xml:space="preserve"> и совместителей.</w:t>
      </w:r>
    </w:p>
    <w:p w14:paraId="7A941019" w14:textId="77777777" w:rsidR="0027529B" w:rsidRDefault="004E5749" w:rsidP="00A409B2">
      <w:pPr>
        <w:pStyle w:val="a4"/>
        <w:numPr>
          <w:ilvl w:val="0"/>
          <w:numId w:val="16"/>
        </w:numPr>
      </w:pPr>
      <w:r>
        <w:t xml:space="preserve">Лицензия на 5 лет и помесячно (1, 3, 6). </w:t>
      </w:r>
    </w:p>
    <w:p w14:paraId="0A401696" w14:textId="72C13ED3" w:rsidR="004E5749" w:rsidRDefault="004E5749" w:rsidP="00A409B2">
      <w:pPr>
        <w:pStyle w:val="a4"/>
        <w:numPr>
          <w:ilvl w:val="0"/>
          <w:numId w:val="16"/>
        </w:numPr>
      </w:pPr>
      <w:r>
        <w:t>Возможность докупать отдельные модули.</w:t>
      </w:r>
    </w:p>
    <w:p w14:paraId="27C358D8" w14:textId="7BA44F85" w:rsidR="00643C05" w:rsidRDefault="004E5749" w:rsidP="00A409B2">
      <w:pPr>
        <w:pStyle w:val="a4"/>
        <w:numPr>
          <w:ilvl w:val="0"/>
          <w:numId w:val="16"/>
        </w:numPr>
      </w:pPr>
      <w:r>
        <w:t xml:space="preserve">Цены: 11 000 – 25 000 на 5 лет. Демо </w:t>
      </w:r>
      <w:r>
        <w:rPr>
          <w:lang w:val="en-US"/>
        </w:rPr>
        <w:t>~</w:t>
      </w:r>
      <w:r>
        <w:t>2 500.</w:t>
      </w:r>
    </w:p>
    <w:p w14:paraId="398680B5" w14:textId="678FD80B" w:rsidR="00B969D4" w:rsidRDefault="00643C05" w:rsidP="00A409B2">
      <w:pPr>
        <w:pStyle w:val="a4"/>
        <w:numPr>
          <w:ilvl w:val="0"/>
          <w:numId w:val="11"/>
        </w:numPr>
      </w:pPr>
      <w:r>
        <w:t>aSc</w:t>
      </w:r>
      <w:r w:rsidR="00EE4EEC">
        <w:t xml:space="preserve"> </w:t>
      </w:r>
      <w:r w:rsidR="00EE4EEC">
        <w:rPr>
          <w:lang w:val="en-US"/>
        </w:rPr>
        <w:t>[6]</w:t>
      </w:r>
    </w:p>
    <w:p w14:paraId="15FD0408" w14:textId="77777777" w:rsidR="0027529B" w:rsidRDefault="00B969D4" w:rsidP="00A409B2">
      <w:pPr>
        <w:pStyle w:val="a4"/>
        <w:numPr>
          <w:ilvl w:val="0"/>
          <w:numId w:val="18"/>
        </w:numPr>
      </w:pPr>
      <w:r>
        <w:t xml:space="preserve">Зарубежная программа. </w:t>
      </w:r>
    </w:p>
    <w:p w14:paraId="48375AD9" w14:textId="0554819C" w:rsidR="00B969D4" w:rsidRDefault="00B969D4" w:rsidP="00A409B2">
      <w:pPr>
        <w:pStyle w:val="a4"/>
        <w:numPr>
          <w:ilvl w:val="0"/>
          <w:numId w:val="17"/>
        </w:numPr>
      </w:pPr>
      <w:r>
        <w:t>По описанию имеет хорошее качество.</w:t>
      </w:r>
    </w:p>
    <w:p w14:paraId="2C7B402B" w14:textId="15F7CEB4" w:rsidR="001B3A6E" w:rsidRDefault="001B3A6E" w:rsidP="00A409B2">
      <w:pPr>
        <w:pStyle w:val="a4"/>
        <w:numPr>
          <w:ilvl w:val="0"/>
          <w:numId w:val="17"/>
        </w:numPr>
      </w:pPr>
      <w:r>
        <w:t xml:space="preserve">Цена: 150 – 2 000 </w:t>
      </w:r>
      <w:r w:rsidRPr="001B3A6E">
        <w:t>€</w:t>
      </w:r>
      <w:r>
        <w:t xml:space="preserve"> в год </w:t>
      </w:r>
      <w:r w:rsidRPr="00B969D4">
        <w:t>~</w:t>
      </w:r>
      <w:r>
        <w:t xml:space="preserve"> 15 000 – 200 000 р</w:t>
      </w:r>
      <w:r w:rsidR="007A5F4D">
        <w:t>у</w:t>
      </w:r>
      <w:r>
        <w:t>блей.</w:t>
      </w:r>
    </w:p>
    <w:p w14:paraId="301AB656" w14:textId="77777777" w:rsidR="0019074A" w:rsidRPr="001B3A6E" w:rsidRDefault="0019074A" w:rsidP="0019074A">
      <w:pPr>
        <w:pStyle w:val="a4"/>
      </w:pPr>
    </w:p>
    <w:p w14:paraId="7B1D83B4" w14:textId="49734525" w:rsidR="0002616B" w:rsidRDefault="0002616B" w:rsidP="0002616B">
      <w:pPr>
        <w:pStyle w:val="a4"/>
      </w:pPr>
      <w:r>
        <w:t>Рассмотренные выше сервисы обладают рядом достоинств и недостатков.</w:t>
      </w:r>
    </w:p>
    <w:p w14:paraId="5239ABBB" w14:textId="2AC8F9A2" w:rsidR="0002616B" w:rsidRDefault="0002616B" w:rsidP="0002616B">
      <w:pPr>
        <w:pStyle w:val="a4"/>
      </w:pPr>
      <w:r>
        <w:lastRenderedPageBreak/>
        <w:t xml:space="preserve">Достоинства: </w:t>
      </w:r>
    </w:p>
    <w:p w14:paraId="097E043F" w14:textId="6625141E" w:rsidR="0002616B" w:rsidRDefault="0002616B" w:rsidP="00A409B2">
      <w:pPr>
        <w:pStyle w:val="a4"/>
        <w:numPr>
          <w:ilvl w:val="0"/>
          <w:numId w:val="9"/>
        </w:numPr>
      </w:pPr>
      <w:r>
        <w:t xml:space="preserve">позволяют быстро создавать расписания с минимальными усилиями; </w:t>
      </w:r>
    </w:p>
    <w:p w14:paraId="42759A29" w14:textId="72262F4A" w:rsidR="0002616B" w:rsidRDefault="0002616B" w:rsidP="00A409B2">
      <w:pPr>
        <w:pStyle w:val="a4"/>
        <w:numPr>
          <w:ilvl w:val="0"/>
          <w:numId w:val="9"/>
        </w:numPr>
      </w:pPr>
      <w:r>
        <w:t xml:space="preserve">могут учитывать различные ограничения и требования, что позволяет создавать более точные расписания; </w:t>
      </w:r>
    </w:p>
    <w:p w14:paraId="34A7F65B" w14:textId="7C3D5CB6" w:rsidR="0002616B" w:rsidRDefault="0002616B" w:rsidP="00A409B2">
      <w:pPr>
        <w:pStyle w:val="a4"/>
        <w:numPr>
          <w:ilvl w:val="0"/>
          <w:numId w:val="9"/>
        </w:numPr>
      </w:pPr>
      <w:r>
        <w:t xml:space="preserve">позволяют легко изменять расписания при изменении условий и требований; </w:t>
      </w:r>
    </w:p>
    <w:p w14:paraId="2AA2C445" w14:textId="524BC2E0" w:rsidR="0002616B" w:rsidRDefault="0002616B" w:rsidP="00A409B2">
      <w:pPr>
        <w:pStyle w:val="a4"/>
        <w:numPr>
          <w:ilvl w:val="0"/>
          <w:numId w:val="9"/>
        </w:numPr>
      </w:pPr>
      <w:r>
        <w:t xml:space="preserve">могут повысить эффективность работы организации;  </w:t>
      </w:r>
    </w:p>
    <w:p w14:paraId="41506248" w14:textId="77777777" w:rsidR="0002616B" w:rsidRDefault="0002616B" w:rsidP="0002616B">
      <w:pPr>
        <w:pStyle w:val="a4"/>
      </w:pPr>
      <w:r>
        <w:t xml:space="preserve">Недостатки:  </w:t>
      </w:r>
    </w:p>
    <w:p w14:paraId="43D74E7B" w14:textId="163C5661" w:rsidR="0002616B" w:rsidRDefault="0002616B" w:rsidP="00A409B2">
      <w:pPr>
        <w:pStyle w:val="a4"/>
        <w:numPr>
          <w:ilvl w:val="0"/>
          <w:numId w:val="10"/>
        </w:numPr>
      </w:pPr>
      <w:r>
        <w:t xml:space="preserve">правильная настройка может потребовать времени и усилий; </w:t>
      </w:r>
    </w:p>
    <w:p w14:paraId="35EA94DC" w14:textId="1788B3E3" w:rsidR="0002616B" w:rsidRDefault="0002616B" w:rsidP="00A409B2">
      <w:pPr>
        <w:pStyle w:val="a4"/>
        <w:numPr>
          <w:ilvl w:val="0"/>
          <w:numId w:val="10"/>
        </w:numPr>
      </w:pPr>
      <w:r>
        <w:t>могут не учитывать все особенности конкретной ситуации, что может привести к некачественному расписанию;</w:t>
      </w:r>
    </w:p>
    <w:p w14:paraId="035D7D0A" w14:textId="5F5E833F" w:rsidR="0002616B" w:rsidRDefault="0002616B" w:rsidP="00A409B2">
      <w:pPr>
        <w:pStyle w:val="a4"/>
        <w:numPr>
          <w:ilvl w:val="0"/>
          <w:numId w:val="10"/>
        </w:numPr>
      </w:pPr>
      <w:r>
        <w:t>если система перестанет работать, это может привести к проблемам с расписанием;</w:t>
      </w:r>
    </w:p>
    <w:p w14:paraId="76989A0F" w14:textId="0BD1C2CF" w:rsidR="0002616B" w:rsidRDefault="0002616B" w:rsidP="00A409B2">
      <w:pPr>
        <w:pStyle w:val="a4"/>
        <w:numPr>
          <w:ilvl w:val="0"/>
          <w:numId w:val="10"/>
        </w:numPr>
      </w:pPr>
      <w:r>
        <w:t>некоторые системы могут быть довольно дорогими, особенно если они требуют постоянного обновления и поддержки.</w:t>
      </w:r>
    </w:p>
    <w:p w14:paraId="092B3035" w14:textId="74D13303" w:rsidR="0019074A" w:rsidRDefault="00F717AC" w:rsidP="00A409B2">
      <w:pPr>
        <w:pStyle w:val="a4"/>
        <w:numPr>
          <w:ilvl w:val="0"/>
          <w:numId w:val="10"/>
        </w:numPr>
      </w:pPr>
      <w:r>
        <w:t>существующие решения не имеют доступа в интернет и не привязаны к образовательным платформам.</w:t>
      </w:r>
    </w:p>
    <w:p w14:paraId="0C95C5EE" w14:textId="4D412DBA" w:rsidR="00EC5CAF" w:rsidRDefault="0002616B" w:rsidP="0002616B">
      <w:pPr>
        <w:pStyle w:val="a4"/>
      </w:pPr>
      <w:r>
        <w:t>Естественно стремление каждого разработчика устранить существующие недостатки при реализации своей системы с сохранением достоинств</w:t>
      </w:r>
      <w:r w:rsidR="00157518">
        <w:t xml:space="preserve"> других</w:t>
      </w:r>
      <w:r>
        <w:t>. И я не являюсь исключением.</w:t>
      </w:r>
      <w:r w:rsidR="00F717AC">
        <w:t xml:space="preserve"> Особенно меня привлекла идея, чтобы моя программа учитывала возможность автоматического переноса на сайт школы и встраиваемость в образовательные платформы типа «Дневник.ру», «Электронная школа» и другие.</w:t>
      </w:r>
    </w:p>
    <w:p w14:paraId="01B4E2EB" w14:textId="77777777" w:rsidR="0005473F" w:rsidRDefault="00EC5CAF" w:rsidP="0002616B">
      <w:pPr>
        <w:pStyle w:val="a4"/>
      </w:pPr>
      <w:r>
        <w:br w:type="page"/>
      </w:r>
    </w:p>
    <w:p w14:paraId="1F5EAFE0" w14:textId="3B524688" w:rsidR="00732396" w:rsidRDefault="004E4E6C" w:rsidP="00732396">
      <w:pPr>
        <w:pStyle w:val="2"/>
      </w:pPr>
      <w:bookmarkStart w:id="4" w:name="_Toc166010738"/>
      <w:r w:rsidRPr="004E4E6C">
        <w:t>Разработка архитектуры приложения</w:t>
      </w:r>
      <w:bookmarkEnd w:id="4"/>
    </w:p>
    <w:p w14:paraId="5E6896D0" w14:textId="3F1A38FA" w:rsidR="00722C68" w:rsidRPr="00722C68" w:rsidRDefault="00722C68" w:rsidP="00722C68">
      <w:pPr>
        <w:pStyle w:val="3"/>
      </w:pPr>
      <w:bookmarkStart w:id="5" w:name="_Toc166010739"/>
      <w:r>
        <w:t>Структура приложения</w:t>
      </w:r>
      <w:bookmarkEnd w:id="5"/>
    </w:p>
    <w:p w14:paraId="2688EE60" w14:textId="47C903C0" w:rsidR="00B44348" w:rsidRDefault="002C76A7" w:rsidP="004B7403">
      <w:pPr>
        <w:pStyle w:val="a4"/>
      </w:pPr>
      <w:r>
        <w:t xml:space="preserve">Проект будет разрабатываться с помощью фреймворка джанго. В корне проекта будет лежать папка </w:t>
      </w:r>
      <w:r w:rsidRPr="002C76A7">
        <w:t>.</w:t>
      </w:r>
      <w:r>
        <w:rPr>
          <w:lang w:val="en-US"/>
        </w:rPr>
        <w:t>venv</w:t>
      </w:r>
      <w:r>
        <w:t xml:space="preserve">. Она необходима </w:t>
      </w:r>
      <w:r w:rsidR="0084716F" w:rsidRPr="0084716F">
        <w:t>для изоляции зависимостей проекта от глобального окружения Python, что помогает предотвратить конфликты версий пакетов и обеспечить более стабильное выполнение кода.</w:t>
      </w:r>
    </w:p>
    <w:p w14:paraId="5D632F60" w14:textId="1D86BF32" w:rsidR="008E32AE" w:rsidRDefault="008E32AE" w:rsidP="008E32AE">
      <w:pPr>
        <w:pStyle w:val="a4"/>
      </w:pPr>
      <w:r>
        <w:t xml:space="preserve">Чтобы создать папку </w:t>
      </w:r>
      <w:r w:rsidRPr="008E32AE">
        <w:t>.</w:t>
      </w:r>
      <w:r>
        <w:rPr>
          <w:lang w:val="en-US"/>
        </w:rPr>
        <w:t>venv</w:t>
      </w:r>
      <w:r w:rsidRPr="008E32AE">
        <w:t xml:space="preserve"> </w:t>
      </w:r>
      <w:r>
        <w:t xml:space="preserve">в </w:t>
      </w:r>
      <w:r>
        <w:rPr>
          <w:lang w:val="en-US"/>
        </w:rPr>
        <w:t>PyCharm</w:t>
      </w:r>
      <w:r w:rsidRPr="008E32AE">
        <w:t xml:space="preserve"> </w:t>
      </w:r>
      <w:r>
        <w:t xml:space="preserve">ничего дополнительного делать не нужно. Она создаётся самостоятельно. На </w:t>
      </w:r>
      <w:r>
        <w:rPr>
          <w:lang w:val="en-US"/>
        </w:rPr>
        <w:t>Linux</w:t>
      </w:r>
      <w:r w:rsidRPr="004B7403">
        <w:t xml:space="preserve"> </w:t>
      </w:r>
      <w:r>
        <w:t xml:space="preserve">нужно прописать команду </w:t>
      </w:r>
    </w:p>
    <w:p w14:paraId="5561A652" w14:textId="45D462E3" w:rsidR="008E32AE" w:rsidRPr="0078245E" w:rsidRDefault="008E32AE" w:rsidP="008E32AE">
      <w:pPr>
        <w:pStyle w:val="a2"/>
        <w:rPr>
          <w:lang w:val="ru-RU"/>
        </w:rPr>
      </w:pPr>
      <w:r w:rsidRPr="008E32AE">
        <w:t>python</w:t>
      </w:r>
      <w:r w:rsidRPr="0078245E">
        <w:rPr>
          <w:lang w:val="ru-RU"/>
        </w:rPr>
        <w:t xml:space="preserve"> -</w:t>
      </w:r>
      <w:r w:rsidRPr="008E32AE">
        <w:t>m</w:t>
      </w:r>
      <w:r w:rsidRPr="0078245E">
        <w:rPr>
          <w:lang w:val="ru-RU"/>
        </w:rPr>
        <w:t xml:space="preserve"> </w:t>
      </w:r>
      <w:r w:rsidRPr="008E32AE">
        <w:t>venv</w:t>
      </w:r>
      <w:r w:rsidRPr="0078245E">
        <w:rPr>
          <w:lang w:val="ru-RU"/>
        </w:rPr>
        <w:t xml:space="preserve"> .</w:t>
      </w:r>
      <w:r w:rsidRPr="008E32AE">
        <w:t>venv</w:t>
      </w:r>
    </w:p>
    <w:p w14:paraId="7FE2790D" w14:textId="72948FBD" w:rsidR="008E32AE" w:rsidRDefault="008E32AE" w:rsidP="008E32AE">
      <w:pPr>
        <w:pStyle w:val="a4"/>
      </w:pPr>
      <w:r>
        <w:t>для создания виртуального окружения. А после прописать</w:t>
      </w:r>
    </w:p>
    <w:p w14:paraId="485B4424" w14:textId="365C69BA" w:rsidR="008E32AE" w:rsidRPr="0078245E" w:rsidRDefault="008E32AE" w:rsidP="008E32AE">
      <w:pPr>
        <w:pStyle w:val="a2"/>
        <w:rPr>
          <w:lang w:val="ru-RU"/>
        </w:rPr>
      </w:pPr>
      <w:r w:rsidRPr="0078245E">
        <w:rPr>
          <w:lang w:val="ru-RU"/>
        </w:rPr>
        <w:t>.</w:t>
      </w:r>
      <w:r w:rsidRPr="008E32AE">
        <w:t>venv</w:t>
      </w:r>
      <w:r w:rsidRPr="0078245E">
        <w:rPr>
          <w:lang w:val="ru-RU"/>
        </w:rPr>
        <w:t>\</w:t>
      </w:r>
      <w:r w:rsidRPr="008E32AE">
        <w:t>Scripts</w:t>
      </w:r>
      <w:r w:rsidRPr="0078245E">
        <w:rPr>
          <w:lang w:val="ru-RU"/>
        </w:rPr>
        <w:t>\</w:t>
      </w:r>
      <w:r w:rsidRPr="008E32AE">
        <w:t>activate</w:t>
      </w:r>
    </w:p>
    <w:p w14:paraId="6C8F901D" w14:textId="7AF61A3F" w:rsidR="00B320BB" w:rsidRDefault="008E32AE" w:rsidP="00B320BB">
      <w:pPr>
        <w:pStyle w:val="a4"/>
      </w:pPr>
      <w:r>
        <w:t>в терминале для активации виртуальной среды.</w:t>
      </w:r>
    </w:p>
    <w:p w14:paraId="4E59D620" w14:textId="5FC33EA8" w:rsidR="00B320BB" w:rsidRDefault="00B320BB" w:rsidP="00B320BB">
      <w:pPr>
        <w:pStyle w:val="a4"/>
      </w:pPr>
      <w:r>
        <w:t>Далее устанавливаем все необходимые пакеты.</w:t>
      </w:r>
    </w:p>
    <w:p w14:paraId="6047AA8A" w14:textId="5CDBFAF1" w:rsidR="004B7403" w:rsidRPr="0078245E" w:rsidRDefault="004B7403" w:rsidP="004B7403">
      <w:pPr>
        <w:pStyle w:val="a2"/>
        <w:rPr>
          <w:lang w:val="ru-RU"/>
        </w:rPr>
      </w:pPr>
      <w:r w:rsidRPr="004B7403">
        <w:t>pip</w:t>
      </w:r>
      <w:r w:rsidRPr="0078245E">
        <w:rPr>
          <w:lang w:val="ru-RU"/>
        </w:rPr>
        <w:t xml:space="preserve"> </w:t>
      </w:r>
      <w:r w:rsidRPr="004B7403">
        <w:t>install</w:t>
      </w:r>
      <w:r w:rsidRPr="0078245E">
        <w:rPr>
          <w:lang w:val="ru-RU"/>
        </w:rPr>
        <w:t xml:space="preserve"> -</w:t>
      </w:r>
      <w:r w:rsidRPr="004B7403">
        <w:t>r</w:t>
      </w:r>
      <w:r w:rsidRPr="0078245E">
        <w:rPr>
          <w:lang w:val="ru-RU"/>
        </w:rPr>
        <w:t xml:space="preserve"> </w:t>
      </w:r>
      <w:r w:rsidRPr="004B7403">
        <w:t>requirements</w:t>
      </w:r>
      <w:r w:rsidRPr="0078245E">
        <w:rPr>
          <w:lang w:val="ru-RU"/>
        </w:rPr>
        <w:t>.</w:t>
      </w:r>
      <w:r w:rsidRPr="004B7403">
        <w:t>txt</w:t>
      </w:r>
    </w:p>
    <w:p w14:paraId="6D5DE9B7" w14:textId="71ED0356" w:rsidR="004B7403" w:rsidRDefault="004B7403" w:rsidP="004B7403">
      <w:pPr>
        <w:pStyle w:val="a4"/>
      </w:pPr>
      <w:r>
        <w:t>Далее будем придерживаться стандартной структуры джанго-</w:t>
      </w:r>
      <w:r w:rsidR="002350AA">
        <w:t>проектов</w:t>
      </w:r>
      <w:r>
        <w:t>:</w:t>
      </w:r>
    </w:p>
    <w:p w14:paraId="46DBFD87" w14:textId="2BD39788" w:rsidR="004B7403" w:rsidRDefault="007162F9" w:rsidP="004B7403">
      <w:pPr>
        <w:pStyle w:val="a4"/>
        <w:keepNext/>
        <w:jc w:val="center"/>
      </w:pPr>
      <w:r>
        <w:rPr>
          <w:lang w:val="en-US"/>
        </w:rPr>
        <w:pict w14:anchorId="2FD3D9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.65pt;height:278pt">
            <v:imagedata r:id="rId8" o:title=""/>
          </v:shape>
        </w:pict>
      </w:r>
    </w:p>
    <w:p w14:paraId="0099FB30" w14:textId="7369A666" w:rsidR="004B7403" w:rsidRDefault="004B7403" w:rsidP="004B74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1</w:t>
      </w:r>
      <w:r w:rsidR="0084257F">
        <w:fldChar w:fldCharType="end"/>
      </w:r>
      <w:r>
        <w:t xml:space="preserve">. Файловая структура </w:t>
      </w:r>
      <w:r w:rsidR="004D11DA">
        <w:t>проекта</w:t>
      </w:r>
    </w:p>
    <w:p w14:paraId="4185CA09" w14:textId="6B7D6DAE" w:rsidR="002350AA" w:rsidRDefault="004B7403" w:rsidP="004B7403">
      <w:pPr>
        <w:pStyle w:val="a4"/>
      </w:pPr>
      <w:r>
        <w:lastRenderedPageBreak/>
        <w:t xml:space="preserve">В корне приложения располагается главный файл приложения – </w:t>
      </w:r>
      <w:r w:rsidRPr="00C40852">
        <w:rPr>
          <w:b/>
          <w:bCs/>
          <w:lang w:val="en-US"/>
        </w:rPr>
        <w:t>manage</w:t>
      </w:r>
      <w:r w:rsidRPr="00C40852">
        <w:rPr>
          <w:b/>
          <w:bCs/>
        </w:rPr>
        <w:t>.</w:t>
      </w:r>
      <w:r w:rsidRPr="00C40852">
        <w:rPr>
          <w:b/>
          <w:bCs/>
          <w:lang w:val="en-US"/>
        </w:rPr>
        <w:t>py</w:t>
      </w:r>
      <w:r>
        <w:t xml:space="preserve">. Папка </w:t>
      </w:r>
      <w:r w:rsidRPr="00C40852">
        <w:rPr>
          <w:b/>
          <w:bCs/>
          <w:lang w:val="en-US"/>
        </w:rPr>
        <w:t>media</w:t>
      </w:r>
      <w:r w:rsidRPr="004B7403">
        <w:t xml:space="preserve"> </w:t>
      </w:r>
      <w:r>
        <w:t>создаётся позже приложением самостоятельно. Туда будут сохраняться все файлы, загруженные на сервер</w:t>
      </w:r>
      <w:r w:rsidR="004549F1">
        <w:t xml:space="preserve">. </w:t>
      </w:r>
    </w:p>
    <w:p w14:paraId="7E36CB42" w14:textId="251548A8" w:rsidR="004B7403" w:rsidRDefault="002350AA" w:rsidP="004549F1">
      <w:pPr>
        <w:pStyle w:val="a4"/>
      </w:pPr>
      <w:r>
        <w:t>Далее опишем главное приложение.</w:t>
      </w:r>
      <w:r w:rsidR="004549F1">
        <w:t xml:space="preserve"> В папке </w:t>
      </w:r>
      <w:r w:rsidR="004549F1" w:rsidRPr="00C40852">
        <w:rPr>
          <w:b/>
          <w:bCs/>
          <w:lang w:val="en-US"/>
        </w:rPr>
        <w:t>static</w:t>
      </w:r>
      <w:r w:rsidR="004549F1" w:rsidRPr="00C40852">
        <w:t xml:space="preserve"> </w:t>
      </w:r>
      <w:r w:rsidR="004549F1">
        <w:t xml:space="preserve">находятся скрипты </w:t>
      </w:r>
      <w:r w:rsidR="004549F1">
        <w:rPr>
          <w:lang w:val="en-US"/>
        </w:rPr>
        <w:t>js</w:t>
      </w:r>
      <w:r w:rsidR="004549F1" w:rsidRPr="00C40852">
        <w:t xml:space="preserve">, </w:t>
      </w:r>
      <w:r w:rsidR="004549F1">
        <w:t xml:space="preserve">картинки и файлы стилей. В папке </w:t>
      </w:r>
      <w:r w:rsidR="004549F1" w:rsidRPr="004549F1">
        <w:rPr>
          <w:b/>
          <w:bCs/>
          <w:lang w:val="en-US"/>
        </w:rPr>
        <w:t>templates</w:t>
      </w:r>
      <w:r w:rsidR="004549F1">
        <w:t xml:space="preserve"> лежат </w:t>
      </w:r>
      <w:r w:rsidR="004549F1">
        <w:rPr>
          <w:lang w:val="en-US"/>
        </w:rPr>
        <w:t>html</w:t>
      </w:r>
      <w:r w:rsidR="004549F1" w:rsidRPr="004549F1">
        <w:t>-</w:t>
      </w:r>
      <w:r w:rsidR="004549F1">
        <w:t xml:space="preserve">шаблоны. </w:t>
      </w:r>
      <w:r w:rsidR="00C40852">
        <w:t xml:space="preserve">В папке </w:t>
      </w:r>
      <w:r w:rsidR="00C40852" w:rsidRPr="00C40852">
        <w:rPr>
          <w:b/>
          <w:bCs/>
          <w:lang w:val="en-US"/>
        </w:rPr>
        <w:t>templatetags</w:t>
      </w:r>
      <w:r w:rsidR="00C40852" w:rsidRPr="002350AA">
        <w:t xml:space="preserve"> </w:t>
      </w:r>
      <w:r>
        <w:t xml:space="preserve">хранятся файлы для </w:t>
      </w:r>
      <w:r w:rsidR="004549F1">
        <w:t>встраивания шаблонов в шаблон</w:t>
      </w:r>
      <w:r w:rsidR="00AE7914">
        <w:t>ы</w:t>
      </w:r>
      <w:r w:rsidR="004549F1">
        <w:t xml:space="preserve">. Там будет храниться главное меню </w:t>
      </w:r>
      <w:r w:rsidR="004549F1">
        <w:rPr>
          <w:lang w:val="en-US"/>
        </w:rPr>
        <w:t>head</w:t>
      </w:r>
      <w:r w:rsidR="004549F1">
        <w:t xml:space="preserve">, которое будет отрисовываться на каждой странице. </w:t>
      </w:r>
    </w:p>
    <w:p w14:paraId="4660E710" w14:textId="41E23227" w:rsidR="004549F1" w:rsidRDefault="004549F1" w:rsidP="004549F1">
      <w:pPr>
        <w:pStyle w:val="a4"/>
      </w:pPr>
      <w:r>
        <w:t xml:space="preserve">Опишем стандартные файлы. Файл </w:t>
      </w:r>
      <w:r w:rsidRPr="004549F1">
        <w:t>__</w:t>
      </w:r>
      <w:r w:rsidRPr="004549F1">
        <w:rPr>
          <w:b/>
          <w:bCs/>
          <w:lang w:val="en-US"/>
        </w:rPr>
        <w:t>init</w:t>
      </w:r>
      <w:r w:rsidRPr="004549F1">
        <w:t xml:space="preserve">__ </w:t>
      </w:r>
      <w:r>
        <w:t xml:space="preserve">служит для инициализации пакета и является пустым. В файле </w:t>
      </w:r>
      <w:r w:rsidRPr="004549F1">
        <w:rPr>
          <w:b/>
          <w:bCs/>
          <w:lang w:val="en-US"/>
        </w:rPr>
        <w:t>forms</w:t>
      </w:r>
      <w:r w:rsidRPr="004549F1">
        <w:t xml:space="preserve"> </w:t>
      </w:r>
      <w:r>
        <w:t xml:space="preserve">можно хранить формы. В </w:t>
      </w:r>
      <w:r w:rsidRPr="004549F1">
        <w:rPr>
          <w:b/>
          <w:bCs/>
          <w:lang w:val="en-US"/>
        </w:rPr>
        <w:t>settings</w:t>
      </w:r>
      <w:r w:rsidRPr="004549F1">
        <w:t xml:space="preserve"> </w:t>
      </w:r>
      <w:r>
        <w:t xml:space="preserve">хранятся настройки проекта. В файле </w:t>
      </w:r>
      <w:r w:rsidRPr="004549F1">
        <w:rPr>
          <w:b/>
          <w:bCs/>
          <w:lang w:val="en-US"/>
        </w:rPr>
        <w:t>urls</w:t>
      </w:r>
      <w:r>
        <w:t xml:space="preserve"> сопоставляются </w:t>
      </w:r>
      <w:r>
        <w:rPr>
          <w:lang w:val="en-US"/>
        </w:rPr>
        <w:t>url</w:t>
      </w:r>
      <w:r w:rsidRPr="004549F1">
        <w:t>-</w:t>
      </w:r>
      <w:r>
        <w:t xml:space="preserve">адреса функциям обработки и отрисовки. В файле </w:t>
      </w:r>
      <w:r w:rsidRPr="004549F1">
        <w:rPr>
          <w:b/>
          <w:bCs/>
          <w:lang w:val="en-US"/>
        </w:rPr>
        <w:t>views</w:t>
      </w:r>
      <w:r w:rsidRPr="004549F1">
        <w:t xml:space="preserve"> </w:t>
      </w:r>
      <w:r>
        <w:t xml:space="preserve">хранятся функции и классы </w:t>
      </w:r>
      <w:r w:rsidR="004D11DA">
        <w:t xml:space="preserve">обработки и </w:t>
      </w:r>
      <w:r>
        <w:t>отрисовки.</w:t>
      </w:r>
    </w:p>
    <w:p w14:paraId="1DAAC921" w14:textId="45852198" w:rsidR="004D11DA" w:rsidRDefault="004D11DA" w:rsidP="004549F1">
      <w:pPr>
        <w:pStyle w:val="a4"/>
      </w:pPr>
      <w:r>
        <w:t xml:space="preserve">Теперь рассмотрим какое-нибудь приложение, содержащееся в проекте. Приложения создаются командой  </w:t>
      </w:r>
    </w:p>
    <w:p w14:paraId="1F66A10F" w14:textId="3384CB58" w:rsidR="004D11DA" w:rsidRDefault="004D11DA" w:rsidP="004D11DA">
      <w:pPr>
        <w:pStyle w:val="a2"/>
      </w:pPr>
      <w:r w:rsidRPr="004D11DA">
        <w:t xml:space="preserve">python manage.py startapp </w:t>
      </w:r>
      <w:r>
        <w:t>teachers</w:t>
      </w:r>
    </w:p>
    <w:p w14:paraId="0879BE79" w14:textId="1261D30D" w:rsidR="004D11DA" w:rsidRDefault="007162F9" w:rsidP="004D11DA">
      <w:pPr>
        <w:pStyle w:val="a4"/>
        <w:jc w:val="center"/>
      </w:pPr>
      <w:r>
        <w:pict w14:anchorId="08F7FE31">
          <v:shape id="_x0000_i1026" type="#_x0000_t75" style="width:165.35pt;height:232.65pt">
            <v:imagedata r:id="rId9" o:title=""/>
          </v:shape>
        </w:pict>
      </w:r>
    </w:p>
    <w:p w14:paraId="332FD1B7" w14:textId="56F2CFCE" w:rsidR="004D11DA" w:rsidRPr="004D11DA" w:rsidRDefault="004D11DA" w:rsidP="004D11DA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2</w:t>
      </w:r>
      <w:r w:rsidR="0084257F">
        <w:fldChar w:fldCharType="end"/>
      </w:r>
      <w:r>
        <w:t>. Файловая структура приложения</w:t>
      </w:r>
      <w:r w:rsidRPr="004D11DA">
        <w:t xml:space="preserve"> </w:t>
      </w:r>
      <w:r>
        <w:rPr>
          <w:lang w:val="en-US"/>
        </w:rPr>
        <w:t>teachers</w:t>
      </w:r>
    </w:p>
    <w:p w14:paraId="4DEA5E48" w14:textId="431A2EF9" w:rsidR="004D11DA" w:rsidRDefault="004D11DA" w:rsidP="004D11DA">
      <w:pPr>
        <w:pStyle w:val="a4"/>
      </w:pPr>
      <w:r>
        <w:t xml:space="preserve">Приложение отличается от главного тем, что по умолчанию в него добавляется папка </w:t>
      </w:r>
      <w:r w:rsidR="00283C1C" w:rsidRPr="00283C1C">
        <w:rPr>
          <w:b/>
          <w:bCs/>
          <w:lang w:val="en-US"/>
        </w:rPr>
        <w:t>migrations</w:t>
      </w:r>
      <w:r>
        <w:t>. Файлы в ней создаются автоматически после выполнения миграций. Также здесь</w:t>
      </w:r>
      <w:r w:rsidR="00554A24">
        <w:t xml:space="preserve"> присутствует файл </w:t>
      </w:r>
      <w:r w:rsidR="00554A24" w:rsidRPr="00283C1C">
        <w:rPr>
          <w:b/>
          <w:bCs/>
          <w:lang w:val="en-US"/>
        </w:rPr>
        <w:t>models</w:t>
      </w:r>
      <w:r w:rsidR="00554A24" w:rsidRPr="00283C1C">
        <w:rPr>
          <w:b/>
          <w:bCs/>
        </w:rPr>
        <w:t>.</w:t>
      </w:r>
      <w:r w:rsidR="00554A24" w:rsidRPr="00283C1C">
        <w:rPr>
          <w:b/>
          <w:bCs/>
          <w:lang w:val="en-US"/>
        </w:rPr>
        <w:t>py</w:t>
      </w:r>
      <w:r w:rsidR="00554A24" w:rsidRPr="00283C1C">
        <w:rPr>
          <w:b/>
          <w:bCs/>
        </w:rPr>
        <w:t>,</w:t>
      </w:r>
      <w:r w:rsidR="00554A24">
        <w:t xml:space="preserve"> в котором хранятся сущности приложения и файл </w:t>
      </w:r>
      <w:r w:rsidR="00554A24" w:rsidRPr="00283C1C">
        <w:rPr>
          <w:b/>
          <w:bCs/>
          <w:lang w:val="en-US"/>
        </w:rPr>
        <w:t>admin</w:t>
      </w:r>
      <w:r w:rsidR="00554A24">
        <w:t xml:space="preserve">, </w:t>
      </w:r>
      <w:r w:rsidR="00C52732">
        <w:t>где</w:t>
      </w:r>
      <w:r w:rsidR="00554A24">
        <w:t xml:space="preserve"> задаются способы </w:t>
      </w:r>
      <w:r w:rsidR="00554A24">
        <w:lastRenderedPageBreak/>
        <w:t xml:space="preserve">представления и управления </w:t>
      </w:r>
      <w:r w:rsidR="00283C1C">
        <w:t xml:space="preserve">моделями в админ-приложении. Файл </w:t>
      </w:r>
      <w:r w:rsidR="00283C1C" w:rsidRPr="00283C1C">
        <w:rPr>
          <w:b/>
          <w:bCs/>
          <w:lang w:val="en-US"/>
        </w:rPr>
        <w:t>utils</w:t>
      </w:r>
      <w:r w:rsidR="00283C1C" w:rsidRPr="00C52732">
        <w:t xml:space="preserve"> </w:t>
      </w:r>
      <w:r w:rsidR="00283C1C">
        <w:t>мы создадим самостоятельно для хранения миксинов.</w:t>
      </w:r>
    </w:p>
    <w:p w14:paraId="340A7C33" w14:textId="006DB9A6" w:rsidR="00722C68" w:rsidRDefault="00722C68" w:rsidP="00722C68">
      <w:pPr>
        <w:pStyle w:val="3"/>
      </w:pPr>
      <w:bookmarkStart w:id="6" w:name="_Toc166010740"/>
      <w:r>
        <w:t>Диаграмм</w:t>
      </w:r>
      <w:r w:rsidR="0078245E">
        <w:t>ы</w:t>
      </w:r>
      <w:r>
        <w:t xml:space="preserve"> классов</w:t>
      </w:r>
      <w:r w:rsidR="0078245E">
        <w:t xml:space="preserve"> и диаграммы «сущность-связь»</w:t>
      </w:r>
      <w:bookmarkEnd w:id="6"/>
    </w:p>
    <w:p w14:paraId="75A7D5A2" w14:textId="47560620" w:rsidR="00722C68" w:rsidRDefault="00722C68" w:rsidP="00722C68">
      <w:pPr>
        <w:pStyle w:val="a4"/>
      </w:pPr>
      <w:r>
        <w:t>Диаграммы классов</w:t>
      </w:r>
      <w:r w:rsidR="0078245E">
        <w:t xml:space="preserve"> в основном связаны с моделями и </w:t>
      </w:r>
      <w:r>
        <w:t xml:space="preserve"> представлены в приложениях. В приложении </w:t>
      </w:r>
      <w:r>
        <w:rPr>
          <w:lang w:val="en-US"/>
        </w:rPr>
        <w:t>A</w:t>
      </w:r>
      <w:r>
        <w:t xml:space="preserve"> представлены модели, существующие в приложении. Всего их три: классы, учителя, дисциплины. Это простые таблицы и они соответствуют 3-нормальной форме. Класс учителя содержит</w:t>
      </w:r>
      <w:r w:rsidRPr="00722C68">
        <w:t xml:space="preserve"> </w:t>
      </w:r>
      <w:r>
        <w:t>ФИО, фото, кабинет, дат</w:t>
      </w:r>
      <w:r>
        <w:rPr>
          <w:lang w:val="en-US"/>
        </w:rPr>
        <w:t>e</w:t>
      </w:r>
      <w:r>
        <w:t xml:space="preserve"> создания и дат</w:t>
      </w:r>
      <w:r w:rsidR="00FA7D50">
        <w:rPr>
          <w:lang w:val="en-US"/>
        </w:rPr>
        <w:t>e</w:t>
      </w:r>
      <w:r>
        <w:t xml:space="preserve"> последнего обновления, слаг.</w:t>
      </w:r>
      <w:r w:rsidR="00FA7D50" w:rsidRPr="00FA7D50">
        <w:t xml:space="preserve"> </w:t>
      </w:r>
      <w:r w:rsidR="00FA7D50">
        <w:t>Классы содержат цифру, букву и слаг. Дисциплины представляют собой список предметов и их сокращений, а также слаг.</w:t>
      </w:r>
      <w:r w:rsidR="0078245E">
        <w:t xml:space="preserve"> Позже эти таблицы можно расширить, разделив ФИО, например, по отдельным колонкам, добавив телефоны, </w:t>
      </w:r>
      <w:r w:rsidR="00B16A5F">
        <w:t>руководителей</w:t>
      </w:r>
      <w:r w:rsidR="0078245E">
        <w:t xml:space="preserve"> МО, закрепление кабинет</w:t>
      </w:r>
      <w:r w:rsidR="00E4215F">
        <w:t>ов за учителями</w:t>
      </w:r>
      <w:r w:rsidR="0078245E">
        <w:t xml:space="preserve"> и многое другое.</w:t>
      </w:r>
    </w:p>
    <w:p w14:paraId="7B6D5B04" w14:textId="49B77DA9" w:rsidR="00FA7D50" w:rsidRDefault="00FA7D50" w:rsidP="00722C68">
      <w:pPr>
        <w:pStyle w:val="a4"/>
      </w:pPr>
      <w:r>
        <w:t xml:space="preserve">Структуру классов в пайтоне можно увидеть в приложении </w:t>
      </w:r>
      <w:r>
        <w:rPr>
          <w:lang w:val="en-US"/>
        </w:rPr>
        <w:t>C</w:t>
      </w:r>
      <w:r>
        <w:t>.</w:t>
      </w:r>
    </w:p>
    <w:p w14:paraId="1F5CA2AD" w14:textId="1B32D72B" w:rsidR="00FA7D50" w:rsidRDefault="00FA7D50" w:rsidP="00722C68">
      <w:pPr>
        <w:pStyle w:val="a4"/>
      </w:pPr>
      <w:r>
        <w:t xml:space="preserve">Помимо созданных разработчиком моделей при выполнении миграций </w:t>
      </w:r>
    </w:p>
    <w:p w14:paraId="0875603F" w14:textId="526C55A4" w:rsidR="00FA7D50" w:rsidRDefault="00AB6D7A" w:rsidP="00FA7D50">
      <w:pPr>
        <w:pStyle w:val="a2"/>
      </w:pPr>
      <w:r>
        <w:t>python</w:t>
      </w:r>
      <w:r w:rsidRPr="00AB6D7A">
        <w:rPr>
          <w:lang w:val="ru-RU"/>
        </w:rPr>
        <w:t>.</w:t>
      </w:r>
      <w:r>
        <w:t>exe</w:t>
      </w:r>
      <w:r w:rsidRPr="00FA7D50">
        <w:t xml:space="preserve"> </w:t>
      </w:r>
      <w:r w:rsidR="00FA7D50" w:rsidRPr="00FA7D50">
        <w:t>manage.py makemigrations</w:t>
      </w:r>
    </w:p>
    <w:p w14:paraId="153C88D7" w14:textId="25F40B43" w:rsidR="00FA7D50" w:rsidRDefault="00AB6D7A" w:rsidP="00FA7D50">
      <w:pPr>
        <w:pStyle w:val="a2"/>
      </w:pPr>
      <w:r>
        <w:t>python</w:t>
      </w:r>
      <w:r w:rsidRPr="00AB6D7A">
        <w:rPr>
          <w:lang w:val="ru-RU"/>
        </w:rPr>
        <w:t>.</w:t>
      </w:r>
      <w:r>
        <w:t>exe</w:t>
      </w:r>
      <w:r w:rsidRPr="00FA7D50">
        <w:t xml:space="preserve"> </w:t>
      </w:r>
      <w:r w:rsidR="00FA7D50" w:rsidRPr="00FA7D50">
        <w:t>manage.py migrate</w:t>
      </w:r>
    </w:p>
    <w:p w14:paraId="53CE8CB7" w14:textId="37DFB3F9" w:rsidR="00FA7D50" w:rsidRPr="00330E3D" w:rsidRDefault="0045138B" w:rsidP="00FA7D50">
      <w:pPr>
        <w:pStyle w:val="a4"/>
      </w:pPr>
      <w:r w:rsidRPr="00106DC3">
        <w:t xml:space="preserve"> </w:t>
      </w:r>
      <w:r>
        <w:t xml:space="preserve">создаются служебные таблицы </w:t>
      </w:r>
      <w:r w:rsidR="003A3940">
        <w:t xml:space="preserve">для создания групп и пользователей, их авторизации, хранения прав. Они представлены в приложении </w:t>
      </w:r>
      <w:r w:rsidR="003A3940">
        <w:rPr>
          <w:lang w:val="en-US"/>
        </w:rPr>
        <w:t>B</w:t>
      </w:r>
      <w:r w:rsidR="00330E3D">
        <w:t>.</w:t>
      </w:r>
    </w:p>
    <w:p w14:paraId="25F74404" w14:textId="5A57955A" w:rsidR="0078245E" w:rsidRDefault="0078245E" w:rsidP="00DC7E3E">
      <w:pPr>
        <w:pStyle w:val="a4"/>
      </w:pPr>
      <w:r>
        <w:t xml:space="preserve">Помимо таблиц в нормальной форме содержится ещё 3 таблицы, реализующие связи «многие-ко-многим». К ним относится таблица </w:t>
      </w:r>
      <w:r w:rsidRPr="0078245E">
        <w:rPr>
          <w:b/>
          <w:bCs/>
          <w:lang w:val="en-US"/>
        </w:rPr>
        <w:t>program</w:t>
      </w:r>
      <w:r>
        <w:t>, которая содержит столбцы класса и предмета, а также количество занятий в неделю.</w:t>
      </w:r>
      <w:r w:rsidR="00DC7E3E">
        <w:t xml:space="preserve"> Таблица </w:t>
      </w:r>
      <w:r w:rsidR="00DC7E3E" w:rsidRPr="00DC7E3E">
        <w:rPr>
          <w:b/>
          <w:bCs/>
          <w:lang w:val="en-US"/>
        </w:rPr>
        <w:t>teacher</w:t>
      </w:r>
      <w:r w:rsidR="00DC7E3E">
        <w:rPr>
          <w:b/>
          <w:bCs/>
          <w:lang w:val="en-US"/>
        </w:rPr>
        <w:t>S</w:t>
      </w:r>
      <w:r w:rsidR="00DC7E3E" w:rsidRPr="00DC7E3E">
        <w:rPr>
          <w:b/>
          <w:bCs/>
          <w:lang w:val="en-US"/>
        </w:rPr>
        <w:t>ubject</w:t>
      </w:r>
      <w:r w:rsidR="00DC7E3E" w:rsidRPr="00DC7E3E">
        <w:rPr>
          <w:b/>
          <w:bCs/>
        </w:rPr>
        <w:t xml:space="preserve"> </w:t>
      </w:r>
      <w:r w:rsidR="00DC7E3E">
        <w:t>необходима</w:t>
      </w:r>
      <w:r w:rsidR="00E840D5">
        <w:t>,</w:t>
      </w:r>
      <w:r w:rsidR="00DC7E3E">
        <w:t xml:space="preserve"> чтобы показать, какие предметы ведёт учитель. В ней 2 столбца: учитель и предмет. Там указываются те предметы, которые может вести учитель, то есть по которым учитель имеет специальность. Также существует главная таблица, которая состоит из двух связей </w:t>
      </w:r>
      <w:r w:rsidR="00B67561">
        <w:t xml:space="preserve">«многие-ко-многим». Это таблица </w:t>
      </w:r>
      <w:r w:rsidR="00B67561" w:rsidRPr="00B67561">
        <w:rPr>
          <w:b/>
          <w:bCs/>
          <w:lang w:val="en-US"/>
        </w:rPr>
        <w:t>teacherSubjectClass</w:t>
      </w:r>
      <w:r w:rsidR="00B67561">
        <w:t xml:space="preserve">. В ней указывается, в каком именно классе на текущий момент учитель преподаёт свой предмет. Повторения в ней недопустимы, поскольку несколько учителей не могут вести предмет в классе. Это временная мера в процессе разработки, потому что в </w:t>
      </w:r>
      <w:r w:rsidR="00B67561">
        <w:lastRenderedPageBreak/>
        <w:t>реальности у класса может существовать 2 учителя физкультуры, английского или технологии. То есть когда классы разбиваются на подгруппы.</w:t>
      </w:r>
    </w:p>
    <w:p w14:paraId="2DBE7CC8" w14:textId="31A006DB" w:rsidR="009F026D" w:rsidRDefault="009F026D" w:rsidP="009F026D">
      <w:pPr>
        <w:pStyle w:val="3"/>
      </w:pPr>
      <w:bookmarkStart w:id="7" w:name="_Toc166010741"/>
      <w:r>
        <w:t>Диаграмма компонент</w:t>
      </w:r>
      <w:bookmarkEnd w:id="7"/>
    </w:p>
    <w:p w14:paraId="6333BD39" w14:textId="6985CE0D" w:rsidR="001F1143" w:rsidRPr="00C24DC0" w:rsidRDefault="001F1143" w:rsidP="001F1143">
      <w:pPr>
        <w:pStyle w:val="a4"/>
      </w:pPr>
      <w:r>
        <w:t xml:space="preserve">На рисунке ниже представлена стандартная диаграмма компонент </w:t>
      </w:r>
      <w:r>
        <w:rPr>
          <w:lang w:val="en-US"/>
        </w:rPr>
        <w:t>django</w:t>
      </w:r>
      <w:r w:rsidRPr="001F1143">
        <w:t>-</w:t>
      </w:r>
      <w:r>
        <w:t xml:space="preserve">приложение. Наше приложение целиком соответствует этой диаграмме. При запросе в веб-браузере происходит запрос на сервер в </w:t>
      </w:r>
      <w:r>
        <w:rPr>
          <w:lang w:val="en-US"/>
        </w:rPr>
        <w:t>django</w:t>
      </w:r>
      <w:r>
        <w:t>. Адрес сопоставляется с известными адресами, которое наше приложение умеет обрабатывать. В случае, если приложение не знает такого адреса, то  отправит ответ вида 404.</w:t>
      </w:r>
      <w:r w:rsidR="00A53378">
        <w:t xml:space="preserve"> Файл </w:t>
      </w:r>
      <w:r w:rsidR="00A53378" w:rsidRPr="00A53378">
        <w:rPr>
          <w:b/>
          <w:bCs/>
          <w:lang w:val="en-US"/>
        </w:rPr>
        <w:t>urls</w:t>
      </w:r>
      <w:r w:rsidR="00A53378" w:rsidRPr="00A53378">
        <w:t xml:space="preserve"> </w:t>
      </w:r>
      <w:r w:rsidR="00A53378">
        <w:t xml:space="preserve">ищет функции в файле </w:t>
      </w:r>
      <w:r w:rsidR="00A53378" w:rsidRPr="00A53378">
        <w:rPr>
          <w:b/>
          <w:bCs/>
          <w:lang w:val="en-US"/>
        </w:rPr>
        <w:t>views</w:t>
      </w:r>
      <w:r w:rsidR="00A53378">
        <w:t xml:space="preserve">. Он в свою очередь оперирует БД </w:t>
      </w:r>
      <w:r w:rsidR="00C24DC0">
        <w:t>(</w:t>
      </w:r>
      <w:r w:rsidR="00A53378">
        <w:t>при необходимости</w:t>
      </w:r>
      <w:r w:rsidR="00C24DC0">
        <w:t>)</w:t>
      </w:r>
      <w:r w:rsidR="00A53378">
        <w:t xml:space="preserve">, отрисовывает шаблоны из файлов </w:t>
      </w:r>
      <w:r w:rsidR="00A53378" w:rsidRPr="00A53378">
        <w:rPr>
          <w:b/>
          <w:bCs/>
          <w:lang w:val="en-US"/>
        </w:rPr>
        <w:t>templates</w:t>
      </w:r>
      <w:r w:rsidR="00A53378">
        <w:t>, передаёт туда данные</w:t>
      </w:r>
      <w:r w:rsidR="00C24DC0">
        <w:t xml:space="preserve">. </w:t>
      </w:r>
      <w:r w:rsidR="00C24DC0" w:rsidRPr="00C24DC0">
        <w:rPr>
          <w:b/>
          <w:bCs/>
          <w:lang w:val="en-US"/>
        </w:rPr>
        <w:t>Templates</w:t>
      </w:r>
      <w:r w:rsidR="00C24DC0" w:rsidRPr="00C24DC0">
        <w:t xml:space="preserve"> </w:t>
      </w:r>
      <w:r w:rsidR="00C24DC0">
        <w:t>могут обращаться к статическим файлам типа стилей и скриптов.</w:t>
      </w:r>
    </w:p>
    <w:p w14:paraId="5CA8EEB4" w14:textId="587C3F94" w:rsidR="009F026D" w:rsidRPr="009F026D" w:rsidRDefault="007162F9" w:rsidP="009F026D">
      <w:pPr>
        <w:pStyle w:val="a4"/>
      </w:pPr>
      <w:r>
        <w:pict w14:anchorId="5671162A">
          <v:shape id="_x0000_i1027" type="#_x0000_t75" style="width:394.65pt;height:213.35pt">
            <v:imagedata r:id="rId10" o:title="" cropright="5173f"/>
          </v:shape>
        </w:pict>
      </w:r>
    </w:p>
    <w:p w14:paraId="0664F04B" w14:textId="24E9F511" w:rsidR="009F026D" w:rsidRPr="004D11DA" w:rsidRDefault="009F026D" w:rsidP="009F026D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3</w:t>
      </w:r>
      <w:r w:rsidR="0084257F">
        <w:fldChar w:fldCharType="end"/>
      </w:r>
      <w:r>
        <w:t>. Диаграмма компонент</w:t>
      </w:r>
    </w:p>
    <w:p w14:paraId="702B5A86" w14:textId="77777777" w:rsidR="009176CD" w:rsidRPr="00005008" w:rsidRDefault="00EC5CAF" w:rsidP="00005008">
      <w:pPr>
        <w:pStyle w:val="a4"/>
      </w:pPr>
      <w:r>
        <w:br w:type="page"/>
      </w:r>
    </w:p>
    <w:p w14:paraId="4DA7500C" w14:textId="4E4BECA0" w:rsidR="00A469F2" w:rsidRDefault="004E4E6C" w:rsidP="00732396">
      <w:pPr>
        <w:pStyle w:val="2"/>
        <w:rPr>
          <w:spacing w:val="0"/>
          <w:szCs w:val="24"/>
        </w:rPr>
      </w:pPr>
      <w:bookmarkStart w:id="8" w:name="_Toc166010742"/>
      <w:r w:rsidRPr="004E4E6C">
        <w:rPr>
          <w:spacing w:val="0"/>
          <w:szCs w:val="24"/>
        </w:rPr>
        <w:t>Реализация компонентов разработки</w:t>
      </w:r>
      <w:bookmarkEnd w:id="8"/>
    </w:p>
    <w:p w14:paraId="012A1499" w14:textId="7DB5B2E5" w:rsidR="003D1C94" w:rsidRPr="008C4BD6" w:rsidRDefault="003D1C94" w:rsidP="00AA294C">
      <w:pPr>
        <w:pStyle w:val="a4"/>
      </w:pPr>
      <w:r w:rsidRPr="008C4BD6">
        <w:rPr>
          <w:highlight w:val="yellow"/>
        </w:rPr>
        <w:t>как создать приложение (нормально описать)</w:t>
      </w:r>
      <w:r w:rsidR="008C4BD6" w:rsidRPr="008C4BD6">
        <w:rPr>
          <w:highlight w:val="yellow"/>
        </w:rPr>
        <w:t xml:space="preserve"> (с инстал апс)</w:t>
      </w:r>
    </w:p>
    <w:p w14:paraId="566D680F" w14:textId="6573234D" w:rsidR="008C4BD6" w:rsidRDefault="008C4BD6" w:rsidP="00AA294C">
      <w:pPr>
        <w:pStyle w:val="a4"/>
      </w:pPr>
      <w:r w:rsidRPr="008C4BD6">
        <w:rPr>
          <w:highlight w:val="yellow"/>
        </w:rPr>
        <w:t>python manage.py shell</w:t>
      </w:r>
    </w:p>
    <w:p w14:paraId="0D1E3E68" w14:textId="226AFDC3" w:rsidR="005C2367" w:rsidRPr="003D1C94" w:rsidRDefault="005C2367" w:rsidP="00AA294C">
      <w:pPr>
        <w:pStyle w:val="a4"/>
      </w:pPr>
      <w:r w:rsidRPr="005C2367">
        <w:rPr>
          <w:highlight w:val="yellow"/>
        </w:rPr>
        <w:t>почему транзакшн атомик</w:t>
      </w:r>
    </w:p>
    <w:p w14:paraId="51C19A88" w14:textId="6FC20441" w:rsidR="00AA294C" w:rsidRDefault="0028609C" w:rsidP="00AA294C">
      <w:pPr>
        <w:pStyle w:val="a4"/>
      </w:pPr>
      <w:r>
        <w:t xml:space="preserve">Разработка приложения начинается с файла настроек </w:t>
      </w:r>
      <w:r w:rsidRPr="0028609C">
        <w:rPr>
          <w:b/>
          <w:bCs/>
          <w:lang w:val="en-US"/>
        </w:rPr>
        <w:t>settings</w:t>
      </w:r>
      <w:r>
        <w:t>. Покажем важные настройки приложения. Нужно настроить разрешённые хосты</w:t>
      </w:r>
      <w:r w:rsidR="001505E2">
        <w:t>. Пока это только наш компьютер:</w:t>
      </w:r>
    </w:p>
    <w:p w14:paraId="5F00CA4F" w14:textId="77777777" w:rsidR="0028609C" w:rsidRPr="0028609C" w:rsidRDefault="0028609C" w:rsidP="00A409B2">
      <w:pPr>
        <w:pStyle w:val="a2"/>
        <w:numPr>
          <w:ilvl w:val="0"/>
          <w:numId w:val="20"/>
        </w:numPr>
      </w:pPr>
      <w:r w:rsidRPr="0028609C">
        <w:t>DEBUG = True</w:t>
      </w:r>
    </w:p>
    <w:p w14:paraId="3C5E1C5B" w14:textId="77777777" w:rsidR="0028609C" w:rsidRPr="0028609C" w:rsidRDefault="0028609C" w:rsidP="0028609C">
      <w:pPr>
        <w:pStyle w:val="a2"/>
      </w:pPr>
    </w:p>
    <w:p w14:paraId="017298DE" w14:textId="77777777" w:rsidR="0028609C" w:rsidRPr="0028609C" w:rsidRDefault="0028609C" w:rsidP="0028609C">
      <w:pPr>
        <w:pStyle w:val="a2"/>
      </w:pPr>
      <w:r w:rsidRPr="0028609C">
        <w:t>ALLOWED_HOSTS = [</w:t>
      </w:r>
    </w:p>
    <w:p w14:paraId="245F2CE7" w14:textId="77777777" w:rsidR="0028609C" w:rsidRPr="0028609C" w:rsidRDefault="0028609C" w:rsidP="0028609C">
      <w:pPr>
        <w:pStyle w:val="a2"/>
      </w:pPr>
      <w:r w:rsidRPr="0028609C">
        <w:t xml:space="preserve">    '127.0.0.1',</w:t>
      </w:r>
    </w:p>
    <w:p w14:paraId="46E185E2" w14:textId="498F31C0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]</w:t>
      </w:r>
    </w:p>
    <w:p w14:paraId="15747369" w14:textId="41D927EE" w:rsidR="0028609C" w:rsidRPr="0028609C" w:rsidRDefault="0028609C" w:rsidP="0028609C">
      <w:pPr>
        <w:pStyle w:val="a4"/>
      </w:pPr>
      <w:r>
        <w:t>Затем вписываем нашу БД:</w:t>
      </w:r>
    </w:p>
    <w:p w14:paraId="5052415F" w14:textId="3084DB39" w:rsidR="0028609C" w:rsidRPr="001E0872" w:rsidRDefault="0028609C" w:rsidP="0028609C">
      <w:pPr>
        <w:pStyle w:val="a2"/>
        <w:rPr>
          <w:lang w:val="ru-RU"/>
        </w:rPr>
      </w:pPr>
      <w:r>
        <w:t>DATABASES</w:t>
      </w:r>
      <w:r w:rsidRPr="001E0872">
        <w:rPr>
          <w:lang w:val="ru-RU"/>
        </w:rPr>
        <w:t xml:space="preserve"> = {</w:t>
      </w:r>
    </w:p>
    <w:p w14:paraId="7EA2AEED" w14:textId="77777777" w:rsidR="0028609C" w:rsidRDefault="0028609C" w:rsidP="0028609C">
      <w:pPr>
        <w:pStyle w:val="a2"/>
      </w:pPr>
      <w:r w:rsidRPr="001E0872">
        <w:rPr>
          <w:lang w:val="ru-RU"/>
        </w:rPr>
        <w:t xml:space="preserve">    </w:t>
      </w:r>
      <w:r>
        <w:t>'default': {</w:t>
      </w:r>
    </w:p>
    <w:p w14:paraId="421DBCFF" w14:textId="77777777" w:rsidR="0028609C" w:rsidRDefault="0028609C" w:rsidP="0028609C">
      <w:pPr>
        <w:pStyle w:val="a2"/>
      </w:pPr>
      <w:r>
        <w:t xml:space="preserve">        'ENGINE': 'django.db.backends.postgresql',</w:t>
      </w:r>
    </w:p>
    <w:p w14:paraId="09E86911" w14:textId="77777777" w:rsidR="0028609C" w:rsidRDefault="0028609C" w:rsidP="0028609C">
      <w:pPr>
        <w:pStyle w:val="a2"/>
      </w:pPr>
      <w:r>
        <w:t xml:space="preserve">        'NAME': 'schedule',</w:t>
      </w:r>
    </w:p>
    <w:p w14:paraId="34137044" w14:textId="77777777" w:rsidR="0028609C" w:rsidRDefault="0028609C" w:rsidP="0028609C">
      <w:pPr>
        <w:pStyle w:val="a2"/>
      </w:pPr>
      <w:r>
        <w:t xml:space="preserve">        'USER': 'postgres',</w:t>
      </w:r>
    </w:p>
    <w:p w14:paraId="68C6B84B" w14:textId="77777777" w:rsidR="0028609C" w:rsidRDefault="0028609C" w:rsidP="0028609C">
      <w:pPr>
        <w:pStyle w:val="a2"/>
      </w:pPr>
      <w:r>
        <w:t xml:space="preserve">        'PASSWORD': '32767',</w:t>
      </w:r>
    </w:p>
    <w:p w14:paraId="2A98FC0D" w14:textId="77777777" w:rsidR="0028609C" w:rsidRPr="001505E2" w:rsidRDefault="0028609C" w:rsidP="0028609C">
      <w:pPr>
        <w:pStyle w:val="a2"/>
        <w:rPr>
          <w:lang w:val="ru-RU"/>
        </w:rPr>
      </w:pPr>
      <w:r>
        <w:t xml:space="preserve">        </w:t>
      </w:r>
      <w:r w:rsidRPr="001505E2">
        <w:rPr>
          <w:lang w:val="ru-RU"/>
        </w:rPr>
        <w:t>'</w:t>
      </w:r>
      <w:r>
        <w:t>HOST</w:t>
      </w:r>
      <w:r w:rsidRPr="001505E2">
        <w:rPr>
          <w:lang w:val="ru-RU"/>
        </w:rPr>
        <w:t>': '</w:t>
      </w:r>
      <w:r>
        <w:t>localhost</w:t>
      </w:r>
      <w:r w:rsidRPr="001505E2">
        <w:rPr>
          <w:lang w:val="ru-RU"/>
        </w:rPr>
        <w:t>',</w:t>
      </w:r>
    </w:p>
    <w:p w14:paraId="4A0A3A4A" w14:textId="77777777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 xml:space="preserve">        '</w:t>
      </w:r>
      <w:r>
        <w:t>PORT</w:t>
      </w:r>
      <w:r w:rsidRPr="001505E2">
        <w:rPr>
          <w:lang w:val="ru-RU"/>
        </w:rPr>
        <w:t>': '3333',</w:t>
      </w:r>
    </w:p>
    <w:p w14:paraId="056B123C" w14:textId="77777777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 xml:space="preserve">    }</w:t>
      </w:r>
    </w:p>
    <w:p w14:paraId="7F9023A2" w14:textId="42DDB598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}</w:t>
      </w:r>
    </w:p>
    <w:p w14:paraId="4E8C63C8" w14:textId="2A7E4B13" w:rsidR="0028609C" w:rsidRPr="001E0872" w:rsidRDefault="0028609C" w:rsidP="001E0872">
      <w:pPr>
        <w:pStyle w:val="a4"/>
      </w:pPr>
      <w:r>
        <w:t>Добавим папку, которая будет хранить все статические файлы</w:t>
      </w:r>
      <w:r w:rsidR="001E0872">
        <w:t>. Теоретически внутри каждого приложения проекта имеется папка static. Практически на сервере все файлы из этих папок собираются в одну внешнюю папку проекта. Именно поэтому нужно указывать несколько настроек.</w:t>
      </w:r>
    </w:p>
    <w:p w14:paraId="09C6159D" w14:textId="77777777" w:rsidR="0028609C" w:rsidRPr="001E0872" w:rsidRDefault="0028609C" w:rsidP="0028609C">
      <w:pPr>
        <w:pStyle w:val="a2"/>
        <w:rPr>
          <w:lang w:val="ru-RU"/>
        </w:rPr>
      </w:pPr>
      <w:r>
        <w:t>STATIC</w:t>
      </w:r>
      <w:r w:rsidRPr="001E0872">
        <w:rPr>
          <w:lang w:val="ru-RU"/>
        </w:rPr>
        <w:t>_</w:t>
      </w:r>
      <w:r>
        <w:t>URL</w:t>
      </w:r>
      <w:r w:rsidRPr="001E0872">
        <w:rPr>
          <w:lang w:val="ru-RU"/>
        </w:rPr>
        <w:t xml:space="preserve"> = '/</w:t>
      </w:r>
      <w:r>
        <w:t>static</w:t>
      </w:r>
      <w:r w:rsidRPr="001E0872">
        <w:rPr>
          <w:lang w:val="ru-RU"/>
        </w:rPr>
        <w:t>/'</w:t>
      </w:r>
    </w:p>
    <w:p w14:paraId="0F37E6E7" w14:textId="77777777" w:rsidR="0028609C" w:rsidRDefault="0028609C" w:rsidP="0028609C">
      <w:pPr>
        <w:pStyle w:val="a2"/>
      </w:pPr>
      <w:r>
        <w:t>STATIC_ROOT = os.path.join(BASE_DIR, 'static')</w:t>
      </w:r>
    </w:p>
    <w:p w14:paraId="6EA1EE9A" w14:textId="77777777" w:rsidR="0028609C" w:rsidRDefault="0028609C" w:rsidP="0028609C">
      <w:pPr>
        <w:pStyle w:val="a2"/>
      </w:pPr>
      <w:r>
        <w:t>STATICFILES_DIRS = [</w:t>
      </w:r>
    </w:p>
    <w:p w14:paraId="554B7D1C" w14:textId="77777777" w:rsidR="0028609C" w:rsidRDefault="0028609C" w:rsidP="0028609C">
      <w:pPr>
        <w:pStyle w:val="a2"/>
      </w:pPr>
      <w:r>
        <w:t xml:space="preserve">    os.path.join(BASE_DIR, 'schedule/static'),</w:t>
      </w:r>
    </w:p>
    <w:p w14:paraId="7CD76230" w14:textId="4A12D6FE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]</w:t>
      </w:r>
    </w:p>
    <w:p w14:paraId="4FCEA5DD" w14:textId="7EBA4102" w:rsidR="001E0872" w:rsidRPr="001E0872" w:rsidRDefault="001E0872" w:rsidP="001E0872">
      <w:pPr>
        <w:pStyle w:val="a4"/>
      </w:pPr>
      <w:r>
        <w:t>По тем же причинам настраиваем папку media</w:t>
      </w:r>
      <w:r w:rsidRPr="001E0872">
        <w:t xml:space="preserve"> </w:t>
      </w:r>
      <w:r>
        <w:t>для динамического сохранения файлов.</w:t>
      </w:r>
    </w:p>
    <w:p w14:paraId="74D0DF15" w14:textId="77777777" w:rsidR="0028609C" w:rsidRDefault="0028609C" w:rsidP="0028609C">
      <w:pPr>
        <w:pStyle w:val="a2"/>
      </w:pPr>
      <w:r>
        <w:t>MEDIA_ROOT = os.path.join(BASE_DIR, 'media')</w:t>
      </w:r>
    </w:p>
    <w:p w14:paraId="32DF09CB" w14:textId="1D9798BD" w:rsidR="0028609C" w:rsidRPr="001505E2" w:rsidRDefault="0028609C" w:rsidP="0028609C">
      <w:pPr>
        <w:pStyle w:val="a2"/>
        <w:rPr>
          <w:lang w:val="ru-RU"/>
        </w:rPr>
      </w:pPr>
      <w:r>
        <w:t>MEDIA</w:t>
      </w:r>
      <w:r w:rsidRPr="001505E2">
        <w:rPr>
          <w:lang w:val="ru-RU"/>
        </w:rPr>
        <w:t>_</w:t>
      </w:r>
      <w:r>
        <w:t>URL</w:t>
      </w:r>
      <w:r w:rsidRPr="001505E2">
        <w:rPr>
          <w:lang w:val="ru-RU"/>
        </w:rPr>
        <w:t xml:space="preserve"> = '/</w:t>
      </w:r>
      <w:r>
        <w:t>media</w:t>
      </w:r>
      <w:r w:rsidRPr="001505E2">
        <w:rPr>
          <w:lang w:val="ru-RU"/>
        </w:rPr>
        <w:t>/'</w:t>
      </w:r>
    </w:p>
    <w:p w14:paraId="5BCB4B2C" w14:textId="63D07B40" w:rsidR="0028609C" w:rsidRPr="0028609C" w:rsidRDefault="0028609C" w:rsidP="0028609C">
      <w:pPr>
        <w:pStyle w:val="a4"/>
      </w:pPr>
      <w:r>
        <w:t>А</w:t>
      </w:r>
      <w:r w:rsidRPr="0028609C">
        <w:t xml:space="preserve"> </w:t>
      </w:r>
      <w:r>
        <w:t>также на этапах отладки добавим дебаггер в веб-браузер:</w:t>
      </w:r>
    </w:p>
    <w:p w14:paraId="1734BF3D" w14:textId="0FD71C60" w:rsidR="0028609C" w:rsidRPr="0028609C" w:rsidRDefault="0028609C" w:rsidP="0028609C">
      <w:pPr>
        <w:pStyle w:val="a2"/>
      </w:pPr>
      <w:r w:rsidRPr="0028609C">
        <w:t>INSTALLED_APPS = [</w:t>
      </w:r>
      <w:r>
        <w:t>…,</w:t>
      </w:r>
    </w:p>
    <w:p w14:paraId="5D994340" w14:textId="77777777" w:rsidR="0028609C" w:rsidRPr="0028609C" w:rsidRDefault="0028609C" w:rsidP="0028609C">
      <w:pPr>
        <w:pStyle w:val="a2"/>
      </w:pPr>
      <w:r w:rsidRPr="0028609C">
        <w:lastRenderedPageBreak/>
        <w:t xml:space="preserve">    'debug_toolbar',</w:t>
      </w:r>
    </w:p>
    <w:p w14:paraId="5BB5E203" w14:textId="77777777" w:rsidR="0028609C" w:rsidRPr="0028609C" w:rsidRDefault="0028609C" w:rsidP="0028609C">
      <w:pPr>
        <w:pStyle w:val="a2"/>
      </w:pPr>
      <w:r w:rsidRPr="0028609C">
        <w:t>]</w:t>
      </w:r>
    </w:p>
    <w:p w14:paraId="6BAC7F47" w14:textId="77777777" w:rsidR="0028609C" w:rsidRPr="0028609C" w:rsidRDefault="0028609C" w:rsidP="0028609C">
      <w:pPr>
        <w:pStyle w:val="a2"/>
      </w:pPr>
    </w:p>
    <w:p w14:paraId="2015AC6D" w14:textId="030CC2F6" w:rsidR="0028609C" w:rsidRPr="001505E2" w:rsidRDefault="0028609C" w:rsidP="0028609C">
      <w:pPr>
        <w:pStyle w:val="a2"/>
      </w:pPr>
      <w:r w:rsidRPr="0028609C">
        <w:t>MIDDLEWARE = [</w:t>
      </w:r>
      <w:r>
        <w:t>…,</w:t>
      </w:r>
    </w:p>
    <w:p w14:paraId="7A849435" w14:textId="77777777" w:rsidR="0028609C" w:rsidRPr="0028609C" w:rsidRDefault="0028609C" w:rsidP="0028609C">
      <w:pPr>
        <w:pStyle w:val="a2"/>
      </w:pPr>
      <w:r w:rsidRPr="0028609C">
        <w:t xml:space="preserve">    "debug_toolbar.middleware.DebugToolbarMiddleware",</w:t>
      </w:r>
    </w:p>
    <w:p w14:paraId="3588ABB3" w14:textId="7E4CE786" w:rsidR="0028609C" w:rsidRDefault="0028609C" w:rsidP="0028609C">
      <w:pPr>
        <w:pStyle w:val="a2"/>
      </w:pPr>
      <w:r>
        <w:t>]</w:t>
      </w:r>
    </w:p>
    <w:p w14:paraId="1770BB68" w14:textId="56F75F2B" w:rsidR="004020B0" w:rsidRDefault="004020B0" w:rsidP="001505E2">
      <w:pPr>
        <w:pStyle w:val="a4"/>
      </w:pPr>
      <w:r>
        <w:t>Покажем, создание администратора:</w:t>
      </w:r>
    </w:p>
    <w:p w14:paraId="6B0AE22A" w14:textId="2247C451" w:rsidR="004020B0" w:rsidRDefault="004020B0" w:rsidP="001C2D97">
      <w:pPr>
        <w:pStyle w:val="a2"/>
        <w:numPr>
          <w:ilvl w:val="0"/>
          <w:numId w:val="0"/>
        </w:numPr>
        <w:ind w:left="360"/>
      </w:pPr>
      <w:r w:rsidRPr="004020B0">
        <w:t>python manage.py createsuperuser</w:t>
      </w:r>
    </w:p>
    <w:p w14:paraId="364317B7" w14:textId="0D46BF6D" w:rsidR="004020B0" w:rsidRDefault="004020B0" w:rsidP="004020B0">
      <w:pPr>
        <w:pStyle w:val="a4"/>
      </w:pPr>
      <w:r>
        <w:t>Заполним остальные поля, которые потребует терминал.</w:t>
      </w:r>
    </w:p>
    <w:p w14:paraId="675AEC8C" w14:textId="36530CEB" w:rsidR="001E0872" w:rsidRDefault="001505E2" w:rsidP="001505E2">
      <w:pPr>
        <w:pStyle w:val="a4"/>
      </w:pPr>
      <w:r>
        <w:t xml:space="preserve">Далее создадим меню и добавим его на главную страницу. В файле </w:t>
      </w:r>
      <w:r>
        <w:rPr>
          <w:lang w:val="en-US"/>
        </w:rPr>
        <w:t>views</w:t>
      </w:r>
      <w:r w:rsidRPr="001505E2">
        <w:t xml:space="preserve"> </w:t>
      </w:r>
      <w:r>
        <w:t>напишем вс</w:t>
      </w:r>
      <w:r w:rsidR="005115DC">
        <w:t>е пункты меню, напишем класс представления, который наследуется от готового</w:t>
      </w:r>
      <w:r w:rsidR="001C2D97" w:rsidRPr="001C2D97">
        <w:t xml:space="preserve"> [7]</w:t>
      </w:r>
      <w:r w:rsidR="005115DC">
        <w:t>. В нём задаётся имя шаблона и передаваемые параметры:</w:t>
      </w:r>
    </w:p>
    <w:p w14:paraId="1A4221F3" w14:textId="77777777" w:rsidR="005115DC" w:rsidRDefault="005115DC" w:rsidP="00A409B2">
      <w:pPr>
        <w:pStyle w:val="a2"/>
        <w:numPr>
          <w:ilvl w:val="0"/>
          <w:numId w:val="21"/>
        </w:numPr>
      </w:pPr>
      <w:r>
        <w:t>menus = [</w:t>
      </w:r>
    </w:p>
    <w:p w14:paraId="761D1FB2" w14:textId="77777777" w:rsidR="005115DC" w:rsidRDefault="005115DC" w:rsidP="005115DC">
      <w:pPr>
        <w:pStyle w:val="a2"/>
      </w:pPr>
      <w:r>
        <w:t xml:space="preserve">    {'url': '/home', 'title': 'Главная'},</w:t>
      </w:r>
    </w:p>
    <w:p w14:paraId="5655E740" w14:textId="77777777" w:rsidR="005115DC" w:rsidRPr="005115DC" w:rsidRDefault="005115DC" w:rsidP="005115DC">
      <w:pPr>
        <w:pStyle w:val="a2"/>
      </w:pPr>
      <w:r>
        <w:t xml:space="preserve">    </w:t>
      </w:r>
      <w:r w:rsidRPr="005115DC">
        <w:t>{'url': '/teachers', 'title': '</w:t>
      </w:r>
      <w:r>
        <w:t>Учителя</w:t>
      </w:r>
      <w:r w:rsidRPr="005115DC">
        <w:t>'},</w:t>
      </w:r>
    </w:p>
    <w:p w14:paraId="707EB581" w14:textId="638B04B8" w:rsidR="005115DC" w:rsidRPr="005115DC" w:rsidRDefault="005115DC" w:rsidP="005115DC">
      <w:pPr>
        <w:pStyle w:val="a2"/>
      </w:pPr>
      <w:r w:rsidRPr="005115DC">
        <w:t xml:space="preserve">    {'url': '/classes', 'title': '</w:t>
      </w:r>
      <w:r>
        <w:t>Классы</w:t>
      </w:r>
      <w:r w:rsidRPr="005115DC">
        <w:t>'},</w:t>
      </w:r>
      <w:r>
        <w:t>…</w:t>
      </w:r>
    </w:p>
    <w:p w14:paraId="4805FF4A" w14:textId="77777777" w:rsidR="005115DC" w:rsidRPr="005115DC" w:rsidRDefault="005115DC" w:rsidP="005115DC">
      <w:pPr>
        <w:pStyle w:val="a2"/>
      </w:pPr>
      <w:r w:rsidRPr="005115DC">
        <w:t>]</w:t>
      </w:r>
    </w:p>
    <w:p w14:paraId="291F833D" w14:textId="77777777" w:rsidR="005115DC" w:rsidRPr="005115DC" w:rsidRDefault="005115DC" w:rsidP="005115DC">
      <w:pPr>
        <w:pStyle w:val="a2"/>
      </w:pPr>
    </w:p>
    <w:p w14:paraId="38FA8E55" w14:textId="77777777" w:rsidR="005115DC" w:rsidRPr="005115DC" w:rsidRDefault="005115DC" w:rsidP="005115DC">
      <w:pPr>
        <w:pStyle w:val="a2"/>
      </w:pPr>
    </w:p>
    <w:p w14:paraId="7F331E2E" w14:textId="77777777" w:rsidR="005115DC" w:rsidRPr="005115DC" w:rsidRDefault="005115DC" w:rsidP="005115DC">
      <w:pPr>
        <w:pStyle w:val="a2"/>
      </w:pPr>
      <w:r w:rsidRPr="005115DC">
        <w:t>class HomeView(TemplateView):</w:t>
      </w:r>
    </w:p>
    <w:p w14:paraId="6719B99A" w14:textId="77777777" w:rsidR="005115DC" w:rsidRPr="005115DC" w:rsidRDefault="005115DC" w:rsidP="005115DC">
      <w:pPr>
        <w:pStyle w:val="a2"/>
      </w:pPr>
      <w:r w:rsidRPr="005115DC">
        <w:t xml:space="preserve">    template_name = 'main_base.html'</w:t>
      </w:r>
    </w:p>
    <w:p w14:paraId="60F2428D" w14:textId="77777777" w:rsidR="005115DC" w:rsidRPr="005115DC" w:rsidRDefault="005115DC" w:rsidP="005115DC">
      <w:pPr>
        <w:pStyle w:val="a2"/>
      </w:pPr>
      <w:r w:rsidRPr="005115DC">
        <w:t xml:space="preserve">    extra_context = {</w:t>
      </w:r>
    </w:p>
    <w:p w14:paraId="48F013DB" w14:textId="77777777" w:rsidR="005115DC" w:rsidRPr="005115DC" w:rsidRDefault="005115DC" w:rsidP="005115DC">
      <w:pPr>
        <w:pStyle w:val="a2"/>
      </w:pPr>
      <w:r w:rsidRPr="005115DC">
        <w:t xml:space="preserve">        'menu_selected': menus[0]['url'],</w:t>
      </w:r>
    </w:p>
    <w:p w14:paraId="4E49E564" w14:textId="1DEB1FAD" w:rsidR="005115DC" w:rsidRPr="006F6A59" w:rsidRDefault="005115DC" w:rsidP="006F6A59">
      <w:pPr>
        <w:pStyle w:val="a2"/>
      </w:pPr>
      <w:r w:rsidRPr="005115DC">
        <w:t xml:space="preserve">    </w:t>
      </w:r>
      <w:r>
        <w:t>}</w:t>
      </w:r>
    </w:p>
    <w:p w14:paraId="1B786951" w14:textId="19389FC3" w:rsidR="00B17481" w:rsidRDefault="005115DC" w:rsidP="005115DC">
      <w:pPr>
        <w:pStyle w:val="a4"/>
      </w:pPr>
      <w:r>
        <w:t xml:space="preserve">В </w:t>
      </w:r>
      <w:r w:rsidR="00B17481">
        <w:t xml:space="preserve">самой первой </w:t>
      </w:r>
      <w:r w:rsidRPr="006C2D63">
        <w:t>строке разрешае</w:t>
      </w:r>
      <w:r w:rsidR="00B17481" w:rsidRPr="006C2D63">
        <w:t>тся</w:t>
      </w:r>
      <w:r w:rsidRPr="006C2D63">
        <w:t xml:space="preserve"> поиск путей до статических файлов</w:t>
      </w:r>
      <w:r w:rsidR="006C2D63">
        <w:t xml:space="preserve"> в папке </w:t>
      </w:r>
      <w:r w:rsidR="006C2D63" w:rsidRPr="006C2D63">
        <w:rPr>
          <w:b/>
          <w:bCs/>
          <w:lang w:val="en-US"/>
        </w:rPr>
        <w:t>static</w:t>
      </w:r>
      <w:r w:rsidR="00B17481" w:rsidRPr="006C2D63">
        <w:t>.</w:t>
      </w:r>
      <w:r w:rsidR="00B17481">
        <w:t xml:space="preserve"> Далее подгружаются наши теги:</w:t>
      </w:r>
    </w:p>
    <w:p w14:paraId="06595A7F" w14:textId="77777777" w:rsidR="00B17481" w:rsidRPr="006F6A59" w:rsidRDefault="00B17481" w:rsidP="00B17481">
      <w:pPr>
        <w:pStyle w:val="a2"/>
        <w:numPr>
          <w:ilvl w:val="0"/>
          <w:numId w:val="0"/>
        </w:numPr>
        <w:rPr>
          <w:lang w:val="ru-RU"/>
        </w:rPr>
      </w:pPr>
      <w:r w:rsidRPr="006F6A59">
        <w:rPr>
          <w:lang w:val="ru-RU"/>
        </w:rPr>
        <w:t>{%</w:t>
      </w:r>
      <w:r>
        <w:t>load</w:t>
      </w:r>
      <w:r w:rsidRPr="006F6A59">
        <w:rPr>
          <w:lang w:val="ru-RU"/>
        </w:rPr>
        <w:t xml:space="preserve"> </w:t>
      </w:r>
      <w:r>
        <w:t>static</w:t>
      </w:r>
      <w:r w:rsidRPr="006F6A59">
        <w:rPr>
          <w:lang w:val="ru-RU"/>
        </w:rPr>
        <w:t>%}</w:t>
      </w:r>
    </w:p>
    <w:p w14:paraId="716D3A10" w14:textId="2CF17628" w:rsidR="00B17481" w:rsidRPr="00106DC3" w:rsidRDefault="00B17481" w:rsidP="00B17481">
      <w:pPr>
        <w:pStyle w:val="a2"/>
        <w:numPr>
          <w:ilvl w:val="0"/>
          <w:numId w:val="0"/>
        </w:numPr>
        <w:rPr>
          <w:lang w:val="ru-RU"/>
        </w:rPr>
      </w:pPr>
      <w:r w:rsidRPr="00106DC3">
        <w:rPr>
          <w:lang w:val="ru-RU"/>
        </w:rPr>
        <w:t xml:space="preserve">{% </w:t>
      </w:r>
      <w:r w:rsidRPr="00B17481">
        <w:t>load</w:t>
      </w:r>
      <w:r w:rsidRPr="00106DC3">
        <w:rPr>
          <w:lang w:val="ru-RU"/>
        </w:rPr>
        <w:t xml:space="preserve"> </w:t>
      </w:r>
      <w:r w:rsidRPr="00B17481">
        <w:t>base</w:t>
      </w:r>
      <w:r w:rsidRPr="00106DC3">
        <w:rPr>
          <w:lang w:val="ru-RU"/>
        </w:rPr>
        <w:t>_</w:t>
      </w:r>
      <w:r w:rsidRPr="00B17481">
        <w:t>tags</w:t>
      </w:r>
      <w:r w:rsidRPr="00106DC3">
        <w:rPr>
          <w:lang w:val="ru-RU"/>
        </w:rPr>
        <w:t xml:space="preserve"> %}</w:t>
      </w:r>
    </w:p>
    <w:p w14:paraId="3DE055D2" w14:textId="34D9AF4B" w:rsidR="005115DC" w:rsidRDefault="00B17481" w:rsidP="005115DC">
      <w:pPr>
        <w:pStyle w:val="a4"/>
      </w:pPr>
      <w:r>
        <w:t xml:space="preserve">О них поговорим чуть позже. Ссылки </w:t>
      </w:r>
      <w:r>
        <w:rPr>
          <w:lang w:val="en-US"/>
        </w:rPr>
        <w:t>href</w:t>
      </w:r>
      <w:r w:rsidRPr="00B17481">
        <w:t xml:space="preserve"> </w:t>
      </w:r>
      <w:r>
        <w:t xml:space="preserve">до статических файлов в </w:t>
      </w:r>
      <w:r>
        <w:rPr>
          <w:lang w:val="en-US"/>
        </w:rPr>
        <w:t>django</w:t>
      </w:r>
      <w:r w:rsidRPr="00B17481">
        <w:t xml:space="preserve"> </w:t>
      </w:r>
      <w:r>
        <w:t>выглядят так</w:t>
      </w:r>
      <w:r w:rsidR="001C2D97" w:rsidRPr="001C2D97">
        <w:t xml:space="preserve"> [8]</w:t>
      </w:r>
      <w:r>
        <w:t>:</w:t>
      </w:r>
    </w:p>
    <w:p w14:paraId="61F76447" w14:textId="425A3E67" w:rsidR="00B17481" w:rsidRDefault="00B17481" w:rsidP="00B17481">
      <w:pPr>
        <w:pStyle w:val="a2"/>
        <w:numPr>
          <w:ilvl w:val="0"/>
          <w:numId w:val="0"/>
        </w:numPr>
        <w:ind w:left="720" w:hanging="360"/>
      </w:pPr>
      <w:r w:rsidRPr="00B17481">
        <w:t>href="{% static 'schedule/css/style.css' %}"</w:t>
      </w:r>
    </w:p>
    <w:p w14:paraId="1B18BD0D" w14:textId="7D0458BA" w:rsidR="00B17481" w:rsidRDefault="00B17481" w:rsidP="00B17481">
      <w:pPr>
        <w:pStyle w:val="a4"/>
      </w:pPr>
      <w:r>
        <w:t>Чтобы шаблоны правильно вставлялись друг в друга нужно в местах возможной вставки прописывать блоки как в строке 5:</w:t>
      </w:r>
    </w:p>
    <w:p w14:paraId="777B3ED9" w14:textId="7A5C80B1" w:rsidR="00B17481" w:rsidRDefault="00B17481" w:rsidP="00A409B2">
      <w:pPr>
        <w:pStyle w:val="a2"/>
        <w:numPr>
          <w:ilvl w:val="0"/>
          <w:numId w:val="22"/>
        </w:numPr>
      </w:pPr>
      <w:r>
        <w:t>&lt;head&gt;</w:t>
      </w:r>
    </w:p>
    <w:p w14:paraId="49C1F75E" w14:textId="3560C2B3" w:rsidR="00B17481" w:rsidRDefault="00B17481" w:rsidP="00B17481">
      <w:pPr>
        <w:pStyle w:val="a2"/>
      </w:pPr>
      <w:r>
        <w:rPr>
          <w:lang w:val="ru-RU"/>
        </w:rPr>
        <w:t>…</w:t>
      </w:r>
    </w:p>
    <w:p w14:paraId="4E26F48E" w14:textId="77777777" w:rsidR="00B17481" w:rsidRDefault="00B17481" w:rsidP="00B17481">
      <w:pPr>
        <w:pStyle w:val="a2"/>
      </w:pPr>
      <w:r>
        <w:t xml:space="preserve">    &lt;title&gt;Школьное расписание&lt;/title&gt;</w:t>
      </w:r>
    </w:p>
    <w:p w14:paraId="4780D0D0" w14:textId="77777777" w:rsidR="00B17481" w:rsidRDefault="00B17481" w:rsidP="00B17481">
      <w:pPr>
        <w:pStyle w:val="a2"/>
      </w:pPr>
      <w:r>
        <w:t xml:space="preserve">    &lt;link rel="icon" type="image/x-icon" href="{% static 'schedule/img/samolet.ico' %}"&gt;</w:t>
      </w:r>
    </w:p>
    <w:p w14:paraId="72D2E7D5" w14:textId="3F11524D" w:rsidR="00B17481" w:rsidRDefault="00B17481" w:rsidP="00B17481">
      <w:pPr>
        <w:pStyle w:val="a2"/>
      </w:pPr>
      <w:r>
        <w:t xml:space="preserve">    {% block exta_head%}{% endblock %}</w:t>
      </w:r>
    </w:p>
    <w:p w14:paraId="2069CB03" w14:textId="2014DD8D" w:rsidR="00B17481" w:rsidRPr="00B17481" w:rsidRDefault="00B17481" w:rsidP="00B17481">
      <w:pPr>
        <w:pStyle w:val="a2"/>
        <w:rPr>
          <w:lang w:val="ru-RU"/>
        </w:rPr>
      </w:pPr>
      <w:r>
        <w:t>&lt;/head&gt;</w:t>
      </w:r>
    </w:p>
    <w:p w14:paraId="0BEA25B9" w14:textId="21F431F7" w:rsidR="005115DC" w:rsidRDefault="00311F6C" w:rsidP="005115DC">
      <w:pPr>
        <w:pStyle w:val="a4"/>
      </w:pPr>
      <w:r>
        <w:t>Покажем вызов функции и передачу аргументов в неё (строка 3):</w:t>
      </w:r>
    </w:p>
    <w:p w14:paraId="676F9986" w14:textId="77777777" w:rsidR="00311F6C" w:rsidRDefault="00311F6C" w:rsidP="00A409B2">
      <w:pPr>
        <w:pStyle w:val="a2"/>
        <w:numPr>
          <w:ilvl w:val="0"/>
          <w:numId w:val="23"/>
        </w:numPr>
      </w:pPr>
      <w:r>
        <w:t>&lt;header class="d-flex justify-content-center py-3"&gt;</w:t>
      </w:r>
    </w:p>
    <w:p w14:paraId="3F61A96F" w14:textId="368E037B" w:rsidR="00311F6C" w:rsidRDefault="00311F6C" w:rsidP="00A409B2">
      <w:pPr>
        <w:pStyle w:val="a2"/>
        <w:numPr>
          <w:ilvl w:val="0"/>
          <w:numId w:val="23"/>
        </w:numPr>
      </w:pPr>
      <w:r>
        <w:t>&lt;ul class="nav nav-pills"&gt;</w:t>
      </w:r>
    </w:p>
    <w:p w14:paraId="20ADD58D" w14:textId="52F5788B" w:rsidR="00311F6C" w:rsidRDefault="00311F6C" w:rsidP="00A409B2">
      <w:pPr>
        <w:pStyle w:val="a2"/>
        <w:numPr>
          <w:ilvl w:val="0"/>
          <w:numId w:val="23"/>
        </w:numPr>
      </w:pPr>
      <w:r>
        <w:t>{% get_menu menu_selected %}</w:t>
      </w:r>
    </w:p>
    <w:p w14:paraId="47E64DFA" w14:textId="52ECFCB6" w:rsidR="00311F6C" w:rsidRDefault="00311F6C" w:rsidP="00A409B2">
      <w:pPr>
        <w:pStyle w:val="a2"/>
        <w:numPr>
          <w:ilvl w:val="0"/>
          <w:numId w:val="23"/>
        </w:numPr>
      </w:pPr>
      <w:r>
        <w:t>&lt;/ul&gt;</w:t>
      </w:r>
    </w:p>
    <w:p w14:paraId="098C5398" w14:textId="616E864C" w:rsidR="00311F6C" w:rsidRPr="00311F6C" w:rsidRDefault="00311F6C" w:rsidP="00A409B2">
      <w:pPr>
        <w:pStyle w:val="a2"/>
        <w:numPr>
          <w:ilvl w:val="0"/>
          <w:numId w:val="23"/>
        </w:numPr>
        <w:rPr>
          <w:lang w:val="ru-RU"/>
        </w:rPr>
      </w:pPr>
      <w:r>
        <w:lastRenderedPageBreak/>
        <w:t>&lt;/header&gt;</w:t>
      </w:r>
    </w:p>
    <w:p w14:paraId="68230260" w14:textId="0F353EC6" w:rsidR="00311F6C" w:rsidRDefault="00311F6C" w:rsidP="00311F6C">
      <w:pPr>
        <w:pStyle w:val="a4"/>
      </w:pPr>
      <w:r>
        <w:t xml:space="preserve">Теперь посмотрим на файл </w:t>
      </w:r>
      <w:r w:rsidRPr="00311F6C">
        <w:rPr>
          <w:b/>
          <w:bCs/>
          <w:lang w:val="en-US"/>
        </w:rPr>
        <w:t>base</w:t>
      </w:r>
      <w:r w:rsidRPr="00311F6C">
        <w:rPr>
          <w:b/>
          <w:bCs/>
        </w:rPr>
        <w:t>_</w:t>
      </w:r>
      <w:r w:rsidRPr="00311F6C">
        <w:rPr>
          <w:b/>
          <w:bCs/>
          <w:lang w:val="en-US"/>
        </w:rPr>
        <w:t>tags</w:t>
      </w:r>
      <w:r w:rsidRPr="00311F6C">
        <w:t xml:space="preserve"> </w:t>
      </w:r>
      <w:r>
        <w:t xml:space="preserve">в папке </w:t>
      </w:r>
      <w:r w:rsidRPr="00311F6C">
        <w:rPr>
          <w:b/>
          <w:bCs/>
          <w:lang w:val="en-US"/>
        </w:rPr>
        <w:t>templatetags</w:t>
      </w:r>
      <w:r>
        <w:t>:</w:t>
      </w:r>
    </w:p>
    <w:p w14:paraId="22AAEB04" w14:textId="1A7F01F7" w:rsidR="00311F6C" w:rsidRPr="00311F6C" w:rsidRDefault="00311F6C" w:rsidP="00A409B2">
      <w:pPr>
        <w:pStyle w:val="a2"/>
        <w:numPr>
          <w:ilvl w:val="0"/>
          <w:numId w:val="24"/>
        </w:numPr>
      </w:pPr>
      <w:r w:rsidRPr="00311F6C">
        <w:t>from django import template</w:t>
      </w:r>
    </w:p>
    <w:p w14:paraId="1206AD48" w14:textId="77777777" w:rsidR="00311F6C" w:rsidRPr="00311F6C" w:rsidRDefault="00311F6C" w:rsidP="00311F6C">
      <w:pPr>
        <w:pStyle w:val="a2"/>
      </w:pPr>
      <w:r w:rsidRPr="00311F6C">
        <w:t>from schedule.views import menus</w:t>
      </w:r>
    </w:p>
    <w:p w14:paraId="253258CF" w14:textId="77777777" w:rsidR="00311F6C" w:rsidRPr="00311F6C" w:rsidRDefault="00311F6C" w:rsidP="00311F6C">
      <w:pPr>
        <w:pStyle w:val="a2"/>
      </w:pPr>
    </w:p>
    <w:p w14:paraId="1785B2C7" w14:textId="77777777" w:rsidR="00311F6C" w:rsidRPr="00311F6C" w:rsidRDefault="00311F6C" w:rsidP="00311F6C">
      <w:pPr>
        <w:pStyle w:val="a2"/>
      </w:pPr>
      <w:r w:rsidRPr="00311F6C">
        <w:t>register = template.Library()</w:t>
      </w:r>
    </w:p>
    <w:p w14:paraId="430292A5" w14:textId="77777777" w:rsidR="00311F6C" w:rsidRPr="00311F6C" w:rsidRDefault="00311F6C" w:rsidP="00311F6C">
      <w:pPr>
        <w:pStyle w:val="a2"/>
      </w:pPr>
    </w:p>
    <w:p w14:paraId="54C09CBB" w14:textId="77777777" w:rsidR="00311F6C" w:rsidRPr="00311F6C" w:rsidRDefault="00311F6C" w:rsidP="00311F6C">
      <w:pPr>
        <w:pStyle w:val="a2"/>
      </w:pPr>
      <w:r w:rsidRPr="00311F6C">
        <w:t>@register.inclusion_tag('menus.html')</w:t>
      </w:r>
    </w:p>
    <w:p w14:paraId="7C499523" w14:textId="77777777" w:rsidR="00311F6C" w:rsidRPr="00311F6C" w:rsidRDefault="00311F6C" w:rsidP="00311F6C">
      <w:pPr>
        <w:pStyle w:val="a2"/>
      </w:pPr>
      <w:r w:rsidRPr="00311F6C">
        <w:t>def get_menu(menu_selected=menus[0]['url']):</w:t>
      </w:r>
    </w:p>
    <w:p w14:paraId="66737356" w14:textId="60EFDDF2" w:rsidR="00311F6C" w:rsidRDefault="00311F6C" w:rsidP="00311F6C">
      <w:pPr>
        <w:pStyle w:val="a2"/>
      </w:pPr>
      <w:r w:rsidRPr="00311F6C">
        <w:t xml:space="preserve">    return {'menu_selected': menu_selected, 'menus': menus}</w:t>
      </w:r>
    </w:p>
    <w:p w14:paraId="6D226507" w14:textId="000F3370" w:rsidR="00311F6C" w:rsidRDefault="00311F6C" w:rsidP="00311F6C">
      <w:pPr>
        <w:pStyle w:val="a4"/>
      </w:pPr>
      <w:r w:rsidRPr="006C2D63">
        <w:t>В эту функцию</w:t>
      </w:r>
      <w:r>
        <w:t xml:space="preserve"> всегда будет поступать выбранный пункт и будет отрисовываться дополнительный шаблон</w:t>
      </w:r>
      <w:r w:rsidR="006C2D63">
        <w:t xml:space="preserve"> декоратора</w:t>
      </w:r>
      <w:r>
        <w:t xml:space="preserve"> </w:t>
      </w:r>
      <w:r w:rsidRPr="00311F6C">
        <w:rPr>
          <w:b/>
          <w:bCs/>
          <w:lang w:val="en-US"/>
        </w:rPr>
        <w:t>menus</w:t>
      </w:r>
      <w:r w:rsidRPr="00311F6C">
        <w:rPr>
          <w:b/>
          <w:bCs/>
        </w:rPr>
        <w:t>.</w:t>
      </w:r>
      <w:r w:rsidRPr="00311F6C">
        <w:rPr>
          <w:b/>
          <w:bCs/>
          <w:lang w:val="en-US"/>
        </w:rPr>
        <w:t>html</w:t>
      </w:r>
      <w:r>
        <w:t>:</w:t>
      </w:r>
    </w:p>
    <w:p w14:paraId="74C3F718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for menu in menus %}</w:t>
      </w:r>
    </w:p>
    <w:p w14:paraId="1CEB4550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if menu.url in menu_selected %}</w:t>
      </w:r>
    </w:p>
    <w:p w14:paraId="08CECFA1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 xml:space="preserve">        &lt;li class="nav-item"&gt;&lt;a href="{{menu.url}}" class="nav-link active"&gt;{{menu.title}}&lt;/a&gt;&lt;/li&gt;</w:t>
      </w:r>
    </w:p>
    <w:p w14:paraId="0100047F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else %}</w:t>
      </w:r>
    </w:p>
    <w:p w14:paraId="78B927AB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 xml:space="preserve">        &lt;li class="nav-item"&gt;&lt;a href="{{menu.url}}" class="nav-link"&gt;{{menu.title}}&lt;/a&gt;&lt;/li&gt;</w:t>
      </w:r>
    </w:p>
    <w:p w14:paraId="7233B96A" w14:textId="77777777" w:rsidR="00311F6C" w:rsidRDefault="00311F6C" w:rsidP="00A409B2">
      <w:pPr>
        <w:pStyle w:val="a2"/>
        <w:numPr>
          <w:ilvl w:val="0"/>
          <w:numId w:val="25"/>
        </w:numPr>
      </w:pPr>
      <w:r>
        <w:t>{% endif %}</w:t>
      </w:r>
    </w:p>
    <w:p w14:paraId="6F9D0170" w14:textId="4DB943DE" w:rsidR="00311F6C" w:rsidRDefault="00311F6C" w:rsidP="00A409B2">
      <w:pPr>
        <w:pStyle w:val="a2"/>
        <w:numPr>
          <w:ilvl w:val="0"/>
          <w:numId w:val="25"/>
        </w:numPr>
      </w:pPr>
      <w:r>
        <w:t>{% endfor %}</w:t>
      </w:r>
    </w:p>
    <w:p w14:paraId="576D8539" w14:textId="21F812AA" w:rsidR="00311F6C" w:rsidRDefault="00311F6C" w:rsidP="00311F6C">
      <w:pPr>
        <w:pStyle w:val="a4"/>
      </w:pPr>
      <w:r>
        <w:t xml:space="preserve">Это всё содержимое файла. в нём используется цикла для отрисовки всех элементов и если какой-то элемент выбран, то он будет дополнительно подсвечен стилями класса </w:t>
      </w:r>
      <w:r>
        <w:rPr>
          <w:lang w:val="en-US"/>
        </w:rPr>
        <w:t>active</w:t>
      </w:r>
      <w:r>
        <w:t>.</w:t>
      </w:r>
    </w:p>
    <w:p w14:paraId="44F0D175" w14:textId="2CB2B652" w:rsidR="00EB41EF" w:rsidRDefault="00EB41EF" w:rsidP="00311F6C">
      <w:pPr>
        <w:pStyle w:val="a4"/>
      </w:pPr>
      <w:r>
        <w:t xml:space="preserve">Далее необходимо соединить адрес запроса с обрабатывающей функцией в файлу </w:t>
      </w:r>
      <w:r>
        <w:rPr>
          <w:lang w:val="en-US"/>
        </w:rPr>
        <w:t>urls</w:t>
      </w:r>
      <w:r>
        <w:t xml:space="preserve">(4). Также добавим в </w:t>
      </w:r>
      <w:r>
        <w:rPr>
          <w:lang w:val="en-US"/>
        </w:rPr>
        <w:t>urls</w:t>
      </w:r>
      <w:r w:rsidRPr="00EB41EF">
        <w:t xml:space="preserve"> </w:t>
      </w:r>
      <w:r>
        <w:t xml:space="preserve">сайт администратора (он уже лежит в пакете </w:t>
      </w:r>
      <w:r>
        <w:rPr>
          <w:lang w:val="en-US"/>
        </w:rPr>
        <w:t>django</w:t>
      </w:r>
      <w:r>
        <w:t xml:space="preserve">)(2). И боковую панель для отладки </w:t>
      </w:r>
      <w:r>
        <w:rPr>
          <w:lang w:val="en-US"/>
        </w:rPr>
        <w:t>debug</w:t>
      </w:r>
      <w:r>
        <w:t>(5). Вставим перенаправление 3 из готовых классов</w:t>
      </w:r>
      <w:r w:rsidR="00AB6D7A" w:rsidRPr="00106DC3">
        <w:t xml:space="preserve"> </w:t>
      </w:r>
      <w:r w:rsidR="00AB6D7A" w:rsidRPr="00AB6D7A">
        <w:rPr>
          <w:rStyle w:val="afff3"/>
        </w:rPr>
        <w:t>django</w:t>
      </w:r>
      <w:r w:rsidR="00AB6D7A" w:rsidRPr="00106DC3">
        <w:rPr>
          <w:rStyle w:val="afff3"/>
          <w:lang w:val="ru-RU"/>
        </w:rPr>
        <w:t>.</w:t>
      </w:r>
      <w:r w:rsidR="00AB6D7A" w:rsidRPr="00AB6D7A">
        <w:rPr>
          <w:rStyle w:val="afff3"/>
        </w:rPr>
        <w:t>views</w:t>
      </w:r>
      <w:r w:rsidR="00AB6D7A" w:rsidRPr="00106DC3">
        <w:rPr>
          <w:rStyle w:val="afff3"/>
          <w:lang w:val="ru-RU"/>
        </w:rPr>
        <w:t>.</w:t>
      </w:r>
      <w:r w:rsidR="00AB6D7A" w:rsidRPr="00AB6D7A">
        <w:rPr>
          <w:rStyle w:val="afff3"/>
        </w:rPr>
        <w:t>generic</w:t>
      </w:r>
      <w:r>
        <w:t>:</w:t>
      </w:r>
    </w:p>
    <w:p w14:paraId="7FE1EECA" w14:textId="77777777" w:rsidR="00EB41EF" w:rsidRPr="00EB41EF" w:rsidRDefault="00EB41EF" w:rsidP="00A409B2">
      <w:pPr>
        <w:pStyle w:val="a2"/>
        <w:numPr>
          <w:ilvl w:val="0"/>
          <w:numId w:val="26"/>
        </w:numPr>
      </w:pPr>
      <w:r w:rsidRPr="00EB41EF">
        <w:t>urlpatterns = [</w:t>
      </w:r>
    </w:p>
    <w:p w14:paraId="1992AB07" w14:textId="77777777" w:rsidR="00EB41EF" w:rsidRPr="00EB41EF" w:rsidRDefault="00EB41EF" w:rsidP="00EB41EF">
      <w:pPr>
        <w:pStyle w:val="a2"/>
      </w:pPr>
      <w:r w:rsidRPr="00EB41EF">
        <w:t xml:space="preserve">    path('admin/', admin.site.urls),</w:t>
      </w:r>
    </w:p>
    <w:p w14:paraId="2AB7F7E6" w14:textId="77777777" w:rsidR="00EB41EF" w:rsidRPr="00EB41EF" w:rsidRDefault="00EB41EF" w:rsidP="00EB41EF">
      <w:pPr>
        <w:pStyle w:val="a2"/>
      </w:pPr>
      <w:r w:rsidRPr="00EB41EF">
        <w:t xml:space="preserve">    path('', RedirectView.as_view(url='/home/', permanent=True)),</w:t>
      </w:r>
    </w:p>
    <w:p w14:paraId="1EA84777" w14:textId="392A0944" w:rsidR="00EB41EF" w:rsidRPr="00EB41EF" w:rsidRDefault="00EB41EF" w:rsidP="00EB41EF">
      <w:pPr>
        <w:pStyle w:val="a2"/>
      </w:pPr>
      <w:r w:rsidRPr="00EB41EF">
        <w:t xml:space="preserve">    path('home/', HomeView.as_view(), name='home'),</w:t>
      </w:r>
    </w:p>
    <w:p w14:paraId="557D650C" w14:textId="603C1FA4" w:rsidR="00EB41EF" w:rsidRPr="00EB41EF" w:rsidRDefault="00EB41EF" w:rsidP="00EB41EF">
      <w:pPr>
        <w:pStyle w:val="a2"/>
      </w:pPr>
      <w:r w:rsidRPr="00EB41EF">
        <w:t xml:space="preserve">    path("__debug__/", include("debug_toolbar.urls")),</w:t>
      </w:r>
    </w:p>
    <w:p w14:paraId="469A6642" w14:textId="77777777" w:rsidR="00EB41EF" w:rsidRPr="00EB41EF" w:rsidRDefault="00EB41EF" w:rsidP="00EB41EF">
      <w:pPr>
        <w:pStyle w:val="a2"/>
      </w:pPr>
      <w:r w:rsidRPr="00EB41EF">
        <w:t>]</w:t>
      </w:r>
    </w:p>
    <w:p w14:paraId="2C51D735" w14:textId="0879085D" w:rsidR="00EB41EF" w:rsidRPr="00EB41EF" w:rsidRDefault="00EB41EF" w:rsidP="00EB41EF">
      <w:pPr>
        <w:pStyle w:val="a4"/>
      </w:pPr>
      <w:r>
        <w:t xml:space="preserve">Также в этом файле нужно прописать настройки для папки </w:t>
      </w:r>
      <w:r>
        <w:rPr>
          <w:lang w:val="en-US"/>
        </w:rPr>
        <w:t>media</w:t>
      </w:r>
      <w:r w:rsidR="00142CE3">
        <w:t>, так как при отладке используются другие настройки сервера. Этого требует документация</w:t>
      </w:r>
      <w:r w:rsidR="001C2D97">
        <w:rPr>
          <w:lang w:val="en-US"/>
        </w:rPr>
        <w:t xml:space="preserve"> [8]</w:t>
      </w:r>
      <w:r w:rsidR="00142CE3">
        <w:t>.</w:t>
      </w:r>
    </w:p>
    <w:p w14:paraId="5AB9CEF0" w14:textId="77777777" w:rsidR="00EB41EF" w:rsidRPr="00EB41EF" w:rsidRDefault="00EB41EF" w:rsidP="00EB41EF">
      <w:pPr>
        <w:pStyle w:val="a2"/>
      </w:pPr>
      <w:r w:rsidRPr="00EB41EF">
        <w:t>if settings.DEBUG:</w:t>
      </w:r>
    </w:p>
    <w:p w14:paraId="2544C05B" w14:textId="77777777" w:rsidR="00EB41EF" w:rsidRPr="00EB41EF" w:rsidRDefault="00EB41EF" w:rsidP="00EB41EF">
      <w:pPr>
        <w:pStyle w:val="a2"/>
      </w:pPr>
      <w:r w:rsidRPr="00EB41EF">
        <w:t xml:space="preserve">    urlpatterns += static(settings.MEDIA_URL, document_root=settings.MEDIA_ROOT)</w:t>
      </w:r>
    </w:p>
    <w:p w14:paraId="7535A128" w14:textId="74BEB58E" w:rsidR="006F6A59" w:rsidRDefault="006F6A59" w:rsidP="006F6A59">
      <w:pPr>
        <w:pStyle w:val="a4"/>
        <w:ind w:left="720" w:firstLine="0"/>
      </w:pPr>
      <w:r>
        <w:t>Приложение запускается с помощью команды</w:t>
      </w:r>
    </w:p>
    <w:p w14:paraId="534801E5" w14:textId="4C34BD7F" w:rsidR="006F6A59" w:rsidRPr="006F6A59" w:rsidRDefault="00AB6D7A" w:rsidP="006F6A59">
      <w:pPr>
        <w:pStyle w:val="a2"/>
        <w:numPr>
          <w:ilvl w:val="0"/>
          <w:numId w:val="0"/>
        </w:numPr>
        <w:rPr>
          <w:lang w:val="ru-RU"/>
        </w:rPr>
      </w:pPr>
      <w:r>
        <w:t>python</w:t>
      </w:r>
      <w:r w:rsidRPr="00AB6D7A">
        <w:rPr>
          <w:lang w:val="ru-RU"/>
        </w:rPr>
        <w:t>.</w:t>
      </w:r>
      <w:r>
        <w:t>exe</w:t>
      </w:r>
      <w:r w:rsidRPr="00106DC3">
        <w:rPr>
          <w:lang w:val="ru-RU"/>
        </w:rPr>
        <w:t xml:space="preserve"> </w:t>
      </w:r>
      <w:r w:rsidR="006F6A59">
        <w:t>manage</w:t>
      </w:r>
      <w:r w:rsidR="006F6A59" w:rsidRPr="009F08DB">
        <w:rPr>
          <w:lang w:val="ru-RU"/>
        </w:rPr>
        <w:t>.</w:t>
      </w:r>
      <w:r w:rsidR="006F6A59">
        <w:t>py</w:t>
      </w:r>
      <w:r w:rsidR="006F6A59" w:rsidRPr="009F08DB">
        <w:rPr>
          <w:lang w:val="ru-RU"/>
        </w:rPr>
        <w:t xml:space="preserve"> </w:t>
      </w:r>
      <w:r w:rsidR="006F6A59">
        <w:t>runserver</w:t>
      </w:r>
    </w:p>
    <w:p w14:paraId="49B04CA5" w14:textId="7BF0E76C" w:rsidR="009F08DB" w:rsidRDefault="009F08DB" w:rsidP="009F08DB">
      <w:pPr>
        <w:pStyle w:val="a4"/>
      </w:pPr>
      <w:r w:rsidRPr="009F08DB">
        <w:lastRenderedPageBreak/>
        <w:t xml:space="preserve">Можно прописать после этой команды порт, на котором запускаем приложение. </w:t>
      </w:r>
      <w:r>
        <w:t>В нашем проекте работает стандартный. Перейдём по ссылке:</w:t>
      </w:r>
    </w:p>
    <w:p w14:paraId="5F27F0F5" w14:textId="47908D49" w:rsidR="009F08DB" w:rsidRPr="009F08DB" w:rsidRDefault="009F08DB" w:rsidP="009F08DB">
      <w:pPr>
        <w:pStyle w:val="a2"/>
        <w:numPr>
          <w:ilvl w:val="0"/>
          <w:numId w:val="0"/>
        </w:numPr>
        <w:rPr>
          <w:lang w:val="ru-RU"/>
        </w:rPr>
      </w:pPr>
      <w:r w:rsidRPr="009F08DB">
        <w:t>http</w:t>
      </w:r>
      <w:r w:rsidRPr="009F08DB">
        <w:rPr>
          <w:lang w:val="ru-RU"/>
        </w:rPr>
        <w:t>://127.0.0.1:8000/</w:t>
      </w:r>
    </w:p>
    <w:p w14:paraId="2E751046" w14:textId="17D19AAF" w:rsidR="00EB41EF" w:rsidRPr="009F08DB" w:rsidRDefault="006F6A59" w:rsidP="009F08DB">
      <w:pPr>
        <w:pStyle w:val="a4"/>
      </w:pPr>
      <w:r w:rsidRPr="009F08DB">
        <w:t>Посмотрим на результат:</w:t>
      </w:r>
    </w:p>
    <w:p w14:paraId="688B682E" w14:textId="77777777" w:rsidR="009F08DB" w:rsidRDefault="007162F9" w:rsidP="009F08DB">
      <w:pPr>
        <w:pStyle w:val="a4"/>
        <w:keepNext/>
        <w:ind w:left="720" w:firstLine="0"/>
        <w:jc w:val="center"/>
      </w:pPr>
      <w:r>
        <w:pict w14:anchorId="091961CB">
          <v:shape id="Рисунок 1" o:spid="_x0000_i1028" type="#_x0000_t75" style="width:6in;height:187.35pt;visibility:visible;mso-wrap-style:square">
            <v:imagedata r:id="rId11" o:title=""/>
          </v:shape>
        </w:pict>
      </w:r>
    </w:p>
    <w:p w14:paraId="350DBC3E" w14:textId="04792A14" w:rsidR="006F6A59" w:rsidRDefault="009F08DB" w:rsidP="009F08DB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4</w:t>
      </w:r>
      <w:r w:rsidR="0084257F">
        <w:fldChar w:fldCharType="end"/>
      </w:r>
      <w:r>
        <w:t>. Главная страница приложения</w:t>
      </w:r>
    </w:p>
    <w:p w14:paraId="35E92284" w14:textId="30B21B98" w:rsidR="009F08DB" w:rsidRDefault="001704E6" w:rsidP="009F08DB">
      <w:pPr>
        <w:pStyle w:val="a4"/>
      </w:pPr>
      <w:r>
        <w:t xml:space="preserve">На картинке уже применены некоторые стили. А также подгружен </w:t>
      </w:r>
      <w:r w:rsidRPr="001704E6">
        <w:rPr>
          <w:b/>
          <w:bCs/>
          <w:lang w:val="en-US"/>
        </w:rPr>
        <w:t>bootstrap</w:t>
      </w:r>
      <w:r>
        <w:t>. Выбранный раздел меню подсвечивается. Справа есть панель отладки.</w:t>
      </w:r>
    </w:p>
    <w:p w14:paraId="3BD9590E" w14:textId="7626B58E" w:rsidR="00AB6D7A" w:rsidRDefault="00AB6D7A" w:rsidP="009F08DB">
      <w:pPr>
        <w:pStyle w:val="a4"/>
      </w:pPr>
      <w:r>
        <w:t>Теперь создадим другое приложение с помощью команды:</w:t>
      </w:r>
    </w:p>
    <w:p w14:paraId="35B6F687" w14:textId="2A34D3A6" w:rsidR="00AB6D7A" w:rsidRDefault="00AB6D7A" w:rsidP="00AB6D7A">
      <w:pPr>
        <w:pStyle w:val="a2"/>
        <w:numPr>
          <w:ilvl w:val="0"/>
          <w:numId w:val="0"/>
        </w:numPr>
      </w:pPr>
      <w:r>
        <w:t>python</w:t>
      </w:r>
      <w:r w:rsidRPr="00AB6D7A">
        <w:t>.</w:t>
      </w:r>
      <w:r>
        <w:t>exe</w:t>
      </w:r>
      <w:r w:rsidRPr="00AB6D7A">
        <w:t xml:space="preserve"> </w:t>
      </w:r>
      <w:r>
        <w:t>manage.py startapp teachers</w:t>
      </w:r>
    </w:p>
    <w:p w14:paraId="47A85EF8" w14:textId="03EB5337" w:rsidR="00AB6D7A" w:rsidRDefault="00AB6D7A" w:rsidP="00AB6D7A">
      <w:pPr>
        <w:pStyle w:val="a4"/>
      </w:pPr>
      <w:r>
        <w:t>Покажем написание класса модели:</w:t>
      </w:r>
    </w:p>
    <w:p w14:paraId="12F0A001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>class Teacher(models.Model):</w:t>
      </w:r>
    </w:p>
    <w:p w14:paraId="34370BBF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fio = models.CharField(verbose_name='</w:t>
      </w:r>
      <w:r>
        <w:t>ФИО</w:t>
      </w:r>
      <w:r w:rsidRPr="00AB6D7A">
        <w:t>', max_length=255)</w:t>
      </w:r>
    </w:p>
    <w:p w14:paraId="3ECA7FD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slug = models.SlugField(max_length=255, unique=True, db_index=True, verbose_name='URL')</w:t>
      </w:r>
    </w:p>
    <w:p w14:paraId="79984D8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photo = models.ImageField(upload_to='images/%Y/%m/%d', null=True, blank=True, verbose_name='</w:t>
      </w:r>
      <w:r>
        <w:t>Фото</w:t>
      </w:r>
      <w:r w:rsidRPr="00AB6D7A">
        <w:t>')</w:t>
      </w:r>
    </w:p>
    <w:p w14:paraId="62E3F542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room = models.PositiveIntegerField(verbose_name='</w:t>
      </w:r>
      <w:r>
        <w:t>Кабинет</w:t>
      </w:r>
      <w:r w:rsidRPr="00AB6D7A">
        <w:t>', null=True, blank=True)</w:t>
      </w:r>
    </w:p>
    <w:p w14:paraId="5E44D97D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date_create = models.DateField(auto_now_add=True, verbose_name='</w:t>
      </w:r>
      <w:r>
        <w:t>Дата</w:t>
      </w:r>
      <w:r w:rsidRPr="00AB6D7A">
        <w:t xml:space="preserve"> </w:t>
      </w:r>
      <w:r>
        <w:t>создания</w:t>
      </w:r>
      <w:r w:rsidRPr="00AB6D7A">
        <w:t>')</w:t>
      </w:r>
    </w:p>
    <w:p w14:paraId="12587B9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date_update = models.DateField(auto_now=True, verbose_name='</w:t>
      </w:r>
      <w:r>
        <w:t>Дата</w:t>
      </w:r>
      <w:r w:rsidRPr="00AB6D7A">
        <w:t xml:space="preserve"> </w:t>
      </w:r>
      <w:r>
        <w:t>обновления</w:t>
      </w:r>
      <w:r w:rsidRPr="00AB6D7A">
        <w:t>')</w:t>
      </w:r>
    </w:p>
    <w:p w14:paraId="6788ED0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subject = models.ManyToManyField('Discipline', blank=True, verbose_name='</w:t>
      </w:r>
      <w:r>
        <w:t>Предметы</w:t>
      </w:r>
      <w:r w:rsidRPr="00AB6D7A">
        <w:t>')</w:t>
      </w:r>
    </w:p>
    <w:p w14:paraId="0AFAC5DF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185ADB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class Meta:</w:t>
      </w:r>
    </w:p>
    <w:p w14:paraId="1065233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verbose_name = '</w:t>
      </w:r>
      <w:r>
        <w:t>Учитель</w:t>
      </w:r>
      <w:r w:rsidRPr="00AB6D7A">
        <w:t>'</w:t>
      </w:r>
    </w:p>
    <w:p w14:paraId="1303B1A5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verbose_name_plural = '</w:t>
      </w:r>
      <w:r>
        <w:t>Учителя</w:t>
      </w:r>
      <w:r w:rsidRPr="00AB6D7A">
        <w:t>'</w:t>
      </w:r>
    </w:p>
    <w:p w14:paraId="0FC2CC2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ordering = ['fio']</w:t>
      </w:r>
    </w:p>
    <w:p w14:paraId="3F1FADE5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3D5EF1F9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get_absolute_url(self):</w:t>
      </w:r>
    </w:p>
    <w:p w14:paraId="7E75B7B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return reverse('teacher_read', kwargs={'slug': self.slug})</w:t>
      </w:r>
    </w:p>
    <w:p w14:paraId="0516EF82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BEF0EE3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__str__(self):</w:t>
      </w:r>
    </w:p>
    <w:p w14:paraId="7D1B114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lastRenderedPageBreak/>
        <w:t xml:space="preserve">        return self.fio</w:t>
      </w:r>
    </w:p>
    <w:p w14:paraId="127393F6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770007E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save(self, *args, **kwargs):</w:t>
      </w:r>
    </w:p>
    <w:p w14:paraId="573B0F77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self.slug = slugify(self.__str__())</w:t>
      </w:r>
    </w:p>
    <w:p w14:paraId="0FCD2213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4BA0DE36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super(Teacher, self).save(*args, **kwargs)</w:t>
      </w:r>
    </w:p>
    <w:p w14:paraId="75799701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4A2F5F3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@property</w:t>
      </w:r>
    </w:p>
    <w:p w14:paraId="0AC25D66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serializable(self):</w:t>
      </w:r>
    </w:p>
    <w:p w14:paraId="5D85B7AB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return {</w:t>
      </w:r>
    </w:p>
    <w:p w14:paraId="6DE3FC0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'id': self.id,</w:t>
      </w:r>
    </w:p>
    <w:p w14:paraId="5E4786E2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'fio': self.fio,</w:t>
      </w:r>
    </w:p>
    <w:p w14:paraId="790E61B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'slug': self.slug,</w:t>
      </w:r>
    </w:p>
    <w:p w14:paraId="37C8A777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'str': self.__str__()</w:t>
      </w:r>
    </w:p>
    <w:p w14:paraId="75E429D6" w14:textId="1E7359AD" w:rsid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</w:t>
      </w:r>
      <w:r>
        <w:t>}</w:t>
      </w:r>
    </w:p>
    <w:p w14:paraId="4A43FD57" w14:textId="2649668F" w:rsidR="00AB6D7A" w:rsidRDefault="00AB6D7A" w:rsidP="001D2377">
      <w:pPr>
        <w:pStyle w:val="a4"/>
      </w:pPr>
      <w:r>
        <w:t xml:space="preserve">Для создания модели нужно отнаследоваться от класса </w:t>
      </w:r>
      <w:r w:rsidRPr="00AB6D7A">
        <w:rPr>
          <w:rStyle w:val="afff3"/>
        </w:rPr>
        <w:t>django</w:t>
      </w:r>
      <w:r w:rsidRPr="00AB6D7A">
        <w:rPr>
          <w:rStyle w:val="afff3"/>
          <w:lang w:val="ru-RU"/>
        </w:rPr>
        <w:t>.</w:t>
      </w:r>
      <w:r w:rsidRPr="00AB6D7A">
        <w:rPr>
          <w:rStyle w:val="afff3"/>
        </w:rPr>
        <w:t>db</w:t>
      </w:r>
      <w:r w:rsidRPr="00AB6D7A">
        <w:rPr>
          <w:rStyle w:val="afff3"/>
          <w:lang w:val="ru-RU"/>
        </w:rPr>
        <w:t>.</w:t>
      </w:r>
      <w:r w:rsidRPr="00AB6D7A">
        <w:rPr>
          <w:rStyle w:val="afff3"/>
        </w:rPr>
        <w:t>models</w:t>
      </w:r>
      <w:r w:rsidRPr="00AB6D7A">
        <w:rPr>
          <w:rStyle w:val="afff3"/>
          <w:lang w:val="ru-RU"/>
        </w:rPr>
        <w:t>.</w:t>
      </w:r>
      <w:r>
        <w:rPr>
          <w:rStyle w:val="afff3"/>
        </w:rPr>
        <w:t>Model</w:t>
      </w:r>
      <w:r w:rsidR="004513BA" w:rsidRPr="004513BA">
        <w:t>. Далее описываем поля модели с помощью специальных классов. В них во всех указываем</w:t>
      </w:r>
      <w:r w:rsidR="004513BA">
        <w:t xml:space="preserve"> </w:t>
      </w:r>
      <w:r w:rsidR="004513BA">
        <w:rPr>
          <w:lang w:val="en-US"/>
        </w:rPr>
        <w:t>verbose</w:t>
      </w:r>
      <w:r w:rsidR="004513BA" w:rsidRPr="004513BA">
        <w:t>_</w:t>
      </w:r>
      <w:r w:rsidR="004513BA">
        <w:rPr>
          <w:lang w:val="en-US"/>
        </w:rPr>
        <w:t>name</w:t>
      </w:r>
      <w:r w:rsidR="004513BA">
        <w:t xml:space="preserve">. Это имя, которое будет использоваться для подписей на сайте автоматически. Например, в формах элемент </w:t>
      </w:r>
      <w:r w:rsidR="004513BA" w:rsidRPr="004513BA">
        <w:rPr>
          <w:b/>
          <w:bCs/>
          <w:lang w:val="en-US"/>
        </w:rPr>
        <w:t>label</w:t>
      </w:r>
      <w:r w:rsidR="004513BA" w:rsidRPr="004513BA">
        <w:rPr>
          <w:b/>
          <w:bCs/>
        </w:rPr>
        <w:t>-</w:t>
      </w:r>
      <w:r w:rsidR="004513BA" w:rsidRPr="004513BA">
        <w:rPr>
          <w:b/>
          <w:bCs/>
          <w:lang w:val="en-US"/>
        </w:rPr>
        <w:t>for</w:t>
      </w:r>
      <w:r w:rsidR="004513BA">
        <w:t xml:space="preserve">. Почти все поля имеют </w:t>
      </w:r>
      <w:r w:rsidR="004513BA" w:rsidRPr="00142CE3">
        <w:t>такие параметры, как обязательность/необязательность, значение по умолчани</w:t>
      </w:r>
      <w:r w:rsidR="004513BA">
        <w:t xml:space="preserve">ю, уникальность, индекс, макимальный и минимальный размер и многое другое. Подробнее хочется остановиться на поле фото (4), которое имеет путь, куда будут загружаться и где будут искаться фотографии. Он имеет форму шаблона, куда подставляются год, месяц и день. Это </w:t>
      </w:r>
      <w:r w:rsidR="0005674C">
        <w:t>сделано</w:t>
      </w:r>
      <w:r w:rsidR="004513BA">
        <w:t xml:space="preserve"> для более удобного поиска по дате и </w:t>
      </w:r>
      <w:r w:rsidR="0005674C">
        <w:t xml:space="preserve">чтобы снизить повторяемость фотографий. Но если в один и тот же день будут загружены фото с одинаковыми именами, методы </w:t>
      </w:r>
      <w:r w:rsidR="0005674C">
        <w:rPr>
          <w:lang w:val="en-US"/>
        </w:rPr>
        <w:t>django</w:t>
      </w:r>
      <w:r w:rsidR="0005674C" w:rsidRPr="0005674C">
        <w:t xml:space="preserve"> </w:t>
      </w:r>
      <w:r w:rsidR="0005674C">
        <w:t>автоматически припишут к нему уникальные символы и самостоятельно припишут их в путь в БД.</w:t>
      </w:r>
      <w:r w:rsidR="00962CEF">
        <w:t xml:space="preserve"> </w:t>
      </w:r>
      <w:r w:rsidR="00CC4FFF">
        <w:t xml:space="preserve">Есть удобные параметры для заполнения дат </w:t>
      </w:r>
      <w:r w:rsidR="00CC4FFF" w:rsidRPr="00CC4FFF">
        <w:rPr>
          <w:b/>
          <w:bCs/>
        </w:rPr>
        <w:t>auto_now</w:t>
      </w:r>
      <w:r w:rsidR="00CC4FFF">
        <w:t>. Они автоматически запишут текущее время при создании и изменении.</w:t>
      </w:r>
      <w:r w:rsidR="001D2377">
        <w:t xml:space="preserve"> </w:t>
      </w:r>
      <w:r w:rsidR="001D2377">
        <w:rPr>
          <w:noProof w:val="0"/>
        </w:rPr>
        <w:t>Пер</w:t>
      </w:r>
      <w:r w:rsidR="009445C0">
        <w:rPr>
          <w:noProof w:val="0"/>
        </w:rPr>
        <w:t>е</w:t>
      </w:r>
      <w:r w:rsidR="001D2377">
        <w:rPr>
          <w:noProof w:val="0"/>
        </w:rPr>
        <w:t>йдём</w:t>
      </w:r>
      <w:r w:rsidR="001D2377">
        <w:t xml:space="preserve"> к формированию связей </w:t>
      </w:r>
      <w:r w:rsidR="001D2377" w:rsidRPr="001D2377">
        <w:rPr>
          <w:rStyle w:val="afff3"/>
          <w:b/>
          <w:bCs/>
        </w:rPr>
        <w:t>ManyToManyField</w:t>
      </w:r>
      <w:r w:rsidR="001C2D97" w:rsidRPr="00EA4142">
        <w:rPr>
          <w:rStyle w:val="afff3"/>
          <w:b/>
          <w:bCs/>
          <w:lang w:val="ru-RU"/>
        </w:rPr>
        <w:t xml:space="preserve"> </w:t>
      </w:r>
      <w:r w:rsidR="001C2D97" w:rsidRPr="00EA4142">
        <w:rPr>
          <w:rStyle w:val="afff3"/>
          <w:lang w:val="ru-RU"/>
        </w:rPr>
        <w:t>[9]</w:t>
      </w:r>
      <w:r w:rsidR="001D2377" w:rsidRPr="001D2377">
        <w:t>. Оно</w:t>
      </w:r>
      <w:r w:rsidR="001D2377">
        <w:t xml:space="preserve"> нужно для создания дополнительной таблицы, которая содержит </w:t>
      </w:r>
      <w:r w:rsidR="001D2377">
        <w:rPr>
          <w:lang w:val="en-US"/>
        </w:rPr>
        <w:t>id</w:t>
      </w:r>
      <w:r w:rsidR="001D2377" w:rsidRPr="001D2377">
        <w:t xml:space="preserve"> </w:t>
      </w:r>
      <w:r w:rsidR="001D2377">
        <w:t xml:space="preserve">обоих объектов. Туда нужно передавать класс второго объекта. В модели автоматически создаётся поле </w:t>
      </w:r>
      <w:r w:rsidR="001D2377">
        <w:rPr>
          <w:lang w:val="en-US"/>
        </w:rPr>
        <w:t>id</w:t>
      </w:r>
      <w:r w:rsidR="001D2377">
        <w:t xml:space="preserve">. В моделях с зависимыми ключами или множественными связями к полям сзади приписывается </w:t>
      </w:r>
      <w:r w:rsidR="001D2377" w:rsidRPr="001D2377">
        <w:t>_</w:t>
      </w:r>
      <w:r w:rsidR="001D2377">
        <w:rPr>
          <w:lang w:val="en-US"/>
        </w:rPr>
        <w:t>id</w:t>
      </w:r>
      <w:r w:rsidR="001D2377">
        <w:t xml:space="preserve">. Все таблицы в БД хранятся в виде </w:t>
      </w:r>
      <w:r w:rsidR="001D2377" w:rsidRPr="001D2377">
        <w:t>&lt;</w:t>
      </w:r>
      <w:r w:rsidR="001D2377">
        <w:t>имя приложения</w:t>
      </w:r>
      <w:r w:rsidR="001D2377" w:rsidRPr="001D2377">
        <w:t>&gt;&lt;</w:t>
      </w:r>
      <w:r w:rsidR="001D2377">
        <w:t>имя модели</w:t>
      </w:r>
      <w:r w:rsidR="001D2377" w:rsidRPr="001D2377">
        <w:t>&gt;</w:t>
      </w:r>
      <w:r w:rsidR="001D2377">
        <w:t>.</w:t>
      </w:r>
    </w:p>
    <w:p w14:paraId="705ECC32" w14:textId="6477E6FE" w:rsidR="001D2377" w:rsidRDefault="00D319E4" w:rsidP="001D2377">
      <w:pPr>
        <w:pStyle w:val="a4"/>
      </w:pPr>
      <w:r>
        <w:t xml:space="preserve">После описания полей пропишем способы отображения модели на странице во вложенном классе </w:t>
      </w:r>
      <w:r w:rsidRPr="00D319E4">
        <w:rPr>
          <w:b/>
          <w:bCs/>
          <w:lang w:val="en-US"/>
        </w:rPr>
        <w:t>Meta</w:t>
      </w:r>
      <w:r>
        <w:t xml:space="preserve">.  В методе </w:t>
      </w:r>
      <w:r>
        <w:rPr>
          <w:lang w:val="en-US"/>
        </w:rPr>
        <w:t>get</w:t>
      </w:r>
      <w:r w:rsidRPr="00D319E4">
        <w:t>_</w:t>
      </w:r>
      <w:r>
        <w:rPr>
          <w:lang w:val="en-US"/>
        </w:rPr>
        <w:t>absolute</w:t>
      </w:r>
      <w:r w:rsidRPr="00D319E4">
        <w:t>_</w:t>
      </w:r>
      <w:r>
        <w:rPr>
          <w:lang w:val="en-US"/>
        </w:rPr>
        <w:t>url</w:t>
      </w:r>
      <w:r>
        <w:t xml:space="preserve"> автоматически </w:t>
      </w:r>
      <w:r>
        <w:lastRenderedPageBreak/>
        <w:t xml:space="preserve">формируется путь до объекта. Магический метод </w:t>
      </w:r>
      <w:r>
        <w:rPr>
          <w:lang w:val="en-US"/>
        </w:rPr>
        <w:t>str</w:t>
      </w:r>
      <w:r w:rsidRPr="00D319E4">
        <w:t xml:space="preserve"> </w:t>
      </w:r>
      <w:r>
        <w:t xml:space="preserve">показывает, как печатать объект. </w:t>
      </w:r>
      <w:r w:rsidR="00C52732">
        <w:t>В</w:t>
      </w:r>
      <w:r>
        <w:t xml:space="preserve"> методе сохранения прописывается автоматиче</w:t>
      </w:r>
      <w:r w:rsidR="007F35EB">
        <w:t>ск</w:t>
      </w:r>
      <w:r>
        <w:t xml:space="preserve">ое формирование слага. В данный момент отсутствуют проверки на ошибки повтора и прочие. Метод сериализации нужен для упаковки объекта в </w:t>
      </w:r>
      <w:r>
        <w:rPr>
          <w:lang w:val="en-US"/>
        </w:rPr>
        <w:t>json</w:t>
      </w:r>
      <w:r>
        <w:t xml:space="preserve">. С ними мы работаем в </w:t>
      </w:r>
      <w:r>
        <w:rPr>
          <w:lang w:val="en-US"/>
        </w:rPr>
        <w:t>js</w:t>
      </w:r>
      <w:r>
        <w:t>.</w:t>
      </w:r>
    </w:p>
    <w:p w14:paraId="03B478DB" w14:textId="4AB67659" w:rsidR="00262FF7" w:rsidRPr="00262FF7" w:rsidRDefault="00262FF7" w:rsidP="00262FF7">
      <w:pPr>
        <w:pStyle w:val="a4"/>
        <w:rPr>
          <w:sz w:val="24"/>
        </w:rPr>
      </w:pPr>
      <w:r w:rsidRPr="00262FF7">
        <w:t>Покажем теперь функцию обработки, чтобы вывести все объекты на экран</w:t>
      </w:r>
      <w:r>
        <w:t>:</w:t>
      </w:r>
    </w:p>
    <w:p w14:paraId="33C8DBEC" w14:textId="225A77D9" w:rsidR="00262FF7" w:rsidRDefault="00262FF7" w:rsidP="00262FF7">
      <w:pPr>
        <w:pStyle w:val="a2"/>
      </w:pPr>
      <w:r>
        <w:t>class TeacherListView(DateMixin, ListView):</w:t>
      </w:r>
    </w:p>
    <w:p w14:paraId="3BA9C3CE" w14:textId="77777777" w:rsidR="00262FF7" w:rsidRPr="00262FF7" w:rsidRDefault="00262FF7" w:rsidP="00262FF7">
      <w:pPr>
        <w:pStyle w:val="a2"/>
      </w:pPr>
      <w:r>
        <w:t xml:space="preserve">    </w:t>
      </w:r>
      <w:r w:rsidRPr="00262FF7">
        <w:t>model = Teacher</w:t>
      </w:r>
    </w:p>
    <w:p w14:paraId="7AC9775C" w14:textId="77777777" w:rsidR="00262FF7" w:rsidRPr="00262FF7" w:rsidRDefault="00262FF7" w:rsidP="00262FF7">
      <w:pPr>
        <w:pStyle w:val="a2"/>
      </w:pPr>
      <w:r w:rsidRPr="00262FF7">
        <w:t xml:space="preserve">    template_name = 'teachers/all.html'</w:t>
      </w:r>
    </w:p>
    <w:p w14:paraId="1DF4EB87" w14:textId="77777777" w:rsidR="00262FF7" w:rsidRPr="00262FF7" w:rsidRDefault="00262FF7" w:rsidP="00262FF7">
      <w:pPr>
        <w:pStyle w:val="a2"/>
      </w:pPr>
      <w:r w:rsidRPr="00262FF7">
        <w:t xml:space="preserve">    context_object_name = 'teachers'</w:t>
      </w:r>
    </w:p>
    <w:p w14:paraId="57FC4B1F" w14:textId="77777777" w:rsidR="00262FF7" w:rsidRPr="00262FF7" w:rsidRDefault="00262FF7" w:rsidP="00262FF7">
      <w:pPr>
        <w:pStyle w:val="a2"/>
      </w:pPr>
      <w:r w:rsidRPr="00262FF7">
        <w:t xml:space="preserve">    title = '</w:t>
      </w:r>
      <w:r>
        <w:t>Учителя</w:t>
      </w:r>
      <w:r w:rsidRPr="00262FF7">
        <w:t>'</w:t>
      </w:r>
    </w:p>
    <w:p w14:paraId="04DABD21" w14:textId="77777777" w:rsidR="00262FF7" w:rsidRPr="00262FF7" w:rsidRDefault="00262FF7" w:rsidP="00262FF7">
      <w:pPr>
        <w:pStyle w:val="a2"/>
      </w:pPr>
    </w:p>
    <w:p w14:paraId="56965ECC" w14:textId="77777777" w:rsidR="00262FF7" w:rsidRPr="00262FF7" w:rsidRDefault="00262FF7" w:rsidP="00262FF7">
      <w:pPr>
        <w:pStyle w:val="a2"/>
      </w:pPr>
      <w:r w:rsidRPr="00262FF7">
        <w:t xml:space="preserve">    def get_context_data(self, **kwargs):</w:t>
      </w:r>
    </w:p>
    <w:p w14:paraId="61BFA0B5" w14:textId="77777777" w:rsidR="00262FF7" w:rsidRPr="00262FF7" w:rsidRDefault="00262FF7" w:rsidP="00262FF7">
      <w:pPr>
        <w:pStyle w:val="a2"/>
      </w:pPr>
      <w:r w:rsidRPr="00262FF7">
        <w:t xml:space="preserve">        context = super().get_context_data(**kwargs)</w:t>
      </w:r>
    </w:p>
    <w:p w14:paraId="68F8CB3C" w14:textId="54E722DA" w:rsidR="00D319E4" w:rsidRDefault="00262FF7" w:rsidP="00262FF7">
      <w:pPr>
        <w:pStyle w:val="a2"/>
      </w:pPr>
      <w:r w:rsidRPr="00262FF7">
        <w:t xml:space="preserve">        return self.get_mixin_context(context, menu_selected=self.request.path, **kwargs) </w:t>
      </w:r>
    </w:p>
    <w:p w14:paraId="4230DBF6" w14:textId="6ECD2B77" w:rsidR="00262FF7" w:rsidRDefault="00262FF7" w:rsidP="00262FF7">
      <w:pPr>
        <w:pStyle w:val="a4"/>
      </w:pPr>
      <w:r>
        <w:t xml:space="preserve">Здесь просто указывается модель и все остальные запросы производит родительский класс. Также можно задавать параметры, которые будут передаваться в контекст шаблона. Проблема в том, что мы не имеем в данном месте доступа к динамическим полям типа путь перехода, который нам необходим для подсветки меню. Поэтому мы используем специальный метод </w:t>
      </w:r>
      <w:r w:rsidRPr="00262FF7">
        <w:rPr>
          <w:rStyle w:val="afff3"/>
        </w:rPr>
        <w:t>get</w:t>
      </w:r>
      <w:r w:rsidRPr="002E240D">
        <w:rPr>
          <w:rStyle w:val="afff3"/>
          <w:lang w:val="ru-RU"/>
        </w:rPr>
        <w:t>_</w:t>
      </w:r>
      <w:r w:rsidRPr="00262FF7">
        <w:rPr>
          <w:rStyle w:val="afff3"/>
        </w:rPr>
        <w:t>context</w:t>
      </w:r>
      <w:r w:rsidRPr="002E240D">
        <w:rPr>
          <w:rStyle w:val="afff3"/>
          <w:lang w:val="ru-RU"/>
        </w:rPr>
        <w:t>_</w:t>
      </w:r>
      <w:r w:rsidRPr="00262FF7">
        <w:rPr>
          <w:rStyle w:val="afff3"/>
        </w:rPr>
        <w:t>data</w:t>
      </w:r>
      <w:r>
        <w:t xml:space="preserve"> </w:t>
      </w:r>
      <w:r w:rsidR="002E240D">
        <w:t>и класс миксинов, которые будут передавать данные в наш контекст</w:t>
      </w:r>
      <w:r w:rsidR="001C2D97" w:rsidRPr="001C2D97">
        <w:t xml:space="preserve"> [7]</w:t>
      </w:r>
      <w:r w:rsidR="002E240D">
        <w:t>:</w:t>
      </w:r>
    </w:p>
    <w:p w14:paraId="230CA73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>class DateMixin:</w:t>
      </w:r>
    </w:p>
    <w:p w14:paraId="37789658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title = None</w:t>
      </w:r>
    </w:p>
    <w:p w14:paraId="282C76E0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selected_menu = None</w:t>
      </w:r>
    </w:p>
    <w:p w14:paraId="4CD93F19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paginate_by = 2</w:t>
      </w:r>
    </w:p>
    <w:p w14:paraId="4556861C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extra_context = {}</w:t>
      </w:r>
    </w:p>
    <w:p w14:paraId="2363CCD2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46B5564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def __init__(self):</w:t>
      </w:r>
    </w:p>
    <w:p w14:paraId="35BCA2C9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if self.title:</w:t>
      </w:r>
    </w:p>
    <w:p w14:paraId="20BDD88E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    self.extra_context['title'] = self.title</w:t>
      </w:r>
    </w:p>
    <w:p w14:paraId="2E2989C4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0A96F74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if self.selected_menu:</w:t>
      </w:r>
    </w:p>
    <w:p w14:paraId="5C9A094E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    self.extra_context['selected_menu'] = self.selected_menu</w:t>
      </w:r>
    </w:p>
    <w:p w14:paraId="1C63E85A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00246B79" w14:textId="59CEC35F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def get_mixin_context(self, context, **kwargs):</w:t>
      </w:r>
    </w:p>
    <w:p w14:paraId="103BB39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context.update(**kwargs)</w:t>
      </w:r>
    </w:p>
    <w:p w14:paraId="21AF5649" w14:textId="6C2A0B05" w:rsid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</w:t>
      </w:r>
      <w:r>
        <w:t>return context</w:t>
      </w:r>
    </w:p>
    <w:p w14:paraId="23F5B428" w14:textId="26363E37" w:rsidR="002E240D" w:rsidRDefault="002E240D" w:rsidP="002E240D">
      <w:pPr>
        <w:pStyle w:val="a4"/>
      </w:pPr>
      <w:r>
        <w:t xml:space="preserve">Тут мы объявляем все поля и отправляем в контекст с помощью метода </w:t>
      </w:r>
      <w:r w:rsidRPr="002E240D">
        <w:rPr>
          <w:rStyle w:val="afff3"/>
        </w:rPr>
        <w:t>context</w:t>
      </w:r>
      <w:r w:rsidRPr="00106DC3">
        <w:rPr>
          <w:rStyle w:val="afff3"/>
          <w:lang w:val="ru-RU"/>
        </w:rPr>
        <w:t>.</w:t>
      </w:r>
      <w:r w:rsidRPr="002E240D">
        <w:rPr>
          <w:rStyle w:val="afff3"/>
        </w:rPr>
        <w:t>update</w:t>
      </w:r>
      <w:r w:rsidRPr="00106DC3">
        <w:rPr>
          <w:rStyle w:val="afff3"/>
          <w:lang w:val="ru-RU"/>
        </w:rPr>
        <w:t>()</w:t>
      </w:r>
      <w:r>
        <w:t>.</w:t>
      </w:r>
    </w:p>
    <w:p w14:paraId="09FD980E" w14:textId="73477C81" w:rsidR="002E240D" w:rsidRPr="002E240D" w:rsidRDefault="002E240D" w:rsidP="002E240D">
      <w:pPr>
        <w:pStyle w:val="a4"/>
      </w:pPr>
      <w:r>
        <w:lastRenderedPageBreak/>
        <w:t>Покажем</w:t>
      </w:r>
      <w:r w:rsidRPr="002E240D">
        <w:t xml:space="preserve"> </w:t>
      </w:r>
      <w:r>
        <w:t>отрывок</w:t>
      </w:r>
      <w:r w:rsidRPr="002E240D">
        <w:t xml:space="preserve"> </w:t>
      </w:r>
      <w:r>
        <w:rPr>
          <w:lang w:val="en-US"/>
        </w:rPr>
        <w:t>html</w:t>
      </w:r>
      <w:r w:rsidRPr="002E240D">
        <w:t>-</w:t>
      </w:r>
      <w:r>
        <w:t xml:space="preserve">файла. Здесь иннтересно посмотреть на функцию </w:t>
      </w:r>
      <w:r>
        <w:rPr>
          <w:lang w:val="en-US"/>
        </w:rPr>
        <w:t>url</w:t>
      </w:r>
      <w:r>
        <w:t xml:space="preserve"> (4), которая будет формировать </w:t>
      </w:r>
      <w:r>
        <w:rPr>
          <w:lang w:val="en-US"/>
        </w:rPr>
        <w:t>url</w:t>
      </w:r>
      <w:r w:rsidRPr="002E240D">
        <w:t xml:space="preserve"> </w:t>
      </w:r>
      <w:r>
        <w:t>по имени шаблона и передавать туда параметр</w:t>
      </w:r>
      <w:r w:rsidRPr="002E240D">
        <w:t>:</w:t>
      </w:r>
    </w:p>
    <w:p w14:paraId="634FE93A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>{% for teacher in teachers %}</w:t>
      </w:r>
    </w:p>
    <w:p w14:paraId="0BB348B7" w14:textId="77777777" w:rsidR="002E240D" w:rsidRPr="002E240D" w:rsidRDefault="002E240D" w:rsidP="00A409B2">
      <w:pPr>
        <w:pStyle w:val="a2"/>
        <w:numPr>
          <w:ilvl w:val="0"/>
          <w:numId w:val="29"/>
        </w:numPr>
      </w:pPr>
    </w:p>
    <w:p w14:paraId="77F94482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&lt;li class="grid__item"&gt;</w:t>
      </w:r>
    </w:p>
    <w:p w14:paraId="30C619A0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&lt;a class="link" href="{% url 'teacher_update' slug=teacher.slug %}"&gt;</w:t>
      </w:r>
    </w:p>
    <w:p w14:paraId="3AD1E644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&lt;article class="product"&gt;</w:t>
      </w:r>
    </w:p>
    <w:p w14:paraId="217BA20F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{%if teacher.photo%}</w:t>
      </w:r>
    </w:p>
    <w:p w14:paraId="1F04EDBF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&lt;img class="product__image"</w:t>
      </w:r>
    </w:p>
    <w:p w14:paraId="1B217921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     src="{{ teacher.photo.url }}"</w:t>
      </w:r>
    </w:p>
    <w:p w14:paraId="6E309810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     alt="{{ teacher.fio }} photo"/&gt;</w:t>
      </w:r>
    </w:p>
    <w:p w14:paraId="59469D0A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{%endif%}</w:t>
      </w:r>
    </w:p>
    <w:p w14:paraId="050372F6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&lt;h2 class="product__name"&gt;{{teacher.fio}}&lt;/h2&gt;</w:t>
      </w:r>
    </w:p>
    <w:p w14:paraId="705DF12D" w14:textId="720C0391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&lt;p class="product__price"&gt;</w:t>
      </w:r>
      <w:r>
        <w:t>Учитель</w:t>
      </w:r>
      <w:r w:rsidRPr="002E240D">
        <w:t>&lt;/p&gt;</w:t>
      </w:r>
    </w:p>
    <w:p w14:paraId="5EFA32D2" w14:textId="77777777" w:rsid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</w:t>
      </w:r>
      <w:r>
        <w:t>&lt;/article&gt;</w:t>
      </w:r>
    </w:p>
    <w:p w14:paraId="3F7C9CA6" w14:textId="77777777" w:rsidR="002E240D" w:rsidRDefault="002E240D" w:rsidP="00A409B2">
      <w:pPr>
        <w:pStyle w:val="a2"/>
        <w:numPr>
          <w:ilvl w:val="0"/>
          <w:numId w:val="29"/>
        </w:numPr>
      </w:pPr>
      <w:r>
        <w:t xml:space="preserve">                &lt;/a&gt;</w:t>
      </w:r>
    </w:p>
    <w:p w14:paraId="2A925789" w14:textId="77777777" w:rsidR="002E240D" w:rsidRDefault="002E240D" w:rsidP="00A409B2">
      <w:pPr>
        <w:pStyle w:val="a2"/>
        <w:numPr>
          <w:ilvl w:val="0"/>
          <w:numId w:val="29"/>
        </w:numPr>
      </w:pPr>
      <w:r>
        <w:t xml:space="preserve">            &lt;/li&gt;</w:t>
      </w:r>
    </w:p>
    <w:p w14:paraId="4B34E455" w14:textId="77777777" w:rsidR="002E240D" w:rsidRDefault="002E240D" w:rsidP="00A409B2">
      <w:pPr>
        <w:pStyle w:val="a2"/>
        <w:numPr>
          <w:ilvl w:val="0"/>
          <w:numId w:val="29"/>
        </w:numPr>
      </w:pPr>
    </w:p>
    <w:p w14:paraId="61BDC6AA" w14:textId="18805D9F" w:rsidR="002E240D" w:rsidRPr="002E240D" w:rsidRDefault="002E240D" w:rsidP="00A409B2">
      <w:pPr>
        <w:pStyle w:val="a2"/>
        <w:numPr>
          <w:ilvl w:val="0"/>
          <w:numId w:val="29"/>
        </w:numPr>
        <w:rPr>
          <w:lang w:val="ru-RU"/>
        </w:rPr>
      </w:pPr>
      <w:r>
        <w:t xml:space="preserve">            {% endfor %}</w:t>
      </w:r>
    </w:p>
    <w:p w14:paraId="0F9460E0" w14:textId="71FA37B6" w:rsidR="002E240D" w:rsidRDefault="002E240D" w:rsidP="002E240D">
      <w:pPr>
        <w:pStyle w:val="a4"/>
      </w:pPr>
      <w:r>
        <w:t>Покажем соответствующи</w:t>
      </w:r>
      <w:r w:rsidR="00E46D89">
        <w:t>е</w:t>
      </w:r>
      <w:r>
        <w:t xml:space="preserve"> </w:t>
      </w:r>
      <w:r>
        <w:rPr>
          <w:lang w:val="en-US"/>
        </w:rPr>
        <w:t>url</w:t>
      </w:r>
      <w:r>
        <w:t>:</w:t>
      </w:r>
    </w:p>
    <w:p w14:paraId="53420F42" w14:textId="73394647" w:rsidR="002E240D" w:rsidRPr="00E46D89" w:rsidRDefault="002E240D" w:rsidP="00E46D89">
      <w:pPr>
        <w:pStyle w:val="a2"/>
        <w:numPr>
          <w:ilvl w:val="0"/>
          <w:numId w:val="0"/>
        </w:numPr>
      </w:pPr>
      <w:r w:rsidRPr="00E46D89">
        <w:t>path('&lt;slug:slug&gt;/update', UpdateTeacher.as_view(), name='teacher_update'),</w:t>
      </w:r>
    </w:p>
    <w:p w14:paraId="326B6CEB" w14:textId="0BA7B439" w:rsidR="00E46D89" w:rsidRDefault="00E46D89" w:rsidP="00E46D89">
      <w:pPr>
        <w:pStyle w:val="a2"/>
        <w:numPr>
          <w:ilvl w:val="0"/>
          <w:numId w:val="0"/>
        </w:numPr>
      </w:pPr>
      <w:r w:rsidRPr="00E46D89">
        <w:t>path('', TeacherListView.as_view(), name='teachers'),</w:t>
      </w:r>
    </w:p>
    <w:p w14:paraId="4D5CA175" w14:textId="515AD8B2" w:rsidR="00E46D89" w:rsidRDefault="00E46D89" w:rsidP="00E46D89">
      <w:pPr>
        <w:pStyle w:val="a4"/>
      </w:pPr>
      <w:r>
        <w:t>Ссылка teachers</w:t>
      </w:r>
      <w:r w:rsidRPr="00E46D89">
        <w:t xml:space="preserve"> </w:t>
      </w:r>
      <w:r>
        <w:t xml:space="preserve">не печатается в приложении, потому что мы обозначили, что все ссылки идут через этот путь в главном приложении в </w:t>
      </w:r>
      <w:r>
        <w:rPr>
          <w:lang w:val="en-US"/>
        </w:rPr>
        <w:t>urls</w:t>
      </w:r>
      <w:r w:rsidRPr="00E46D89">
        <w:t>.</w:t>
      </w:r>
      <w:r>
        <w:rPr>
          <w:lang w:val="en-US"/>
        </w:rPr>
        <w:t>py</w:t>
      </w:r>
      <w:r>
        <w:t>:</w:t>
      </w:r>
    </w:p>
    <w:p w14:paraId="58F66EB9" w14:textId="7B7D5392" w:rsidR="00E46D89" w:rsidRPr="00E46D89" w:rsidRDefault="00E46D89" w:rsidP="00E46D89">
      <w:pPr>
        <w:pStyle w:val="a2"/>
        <w:numPr>
          <w:ilvl w:val="0"/>
          <w:numId w:val="0"/>
        </w:numPr>
      </w:pPr>
      <w:r w:rsidRPr="00E46D89">
        <w:t>path('teachers/', include('teachers.urls')),</w:t>
      </w:r>
    </w:p>
    <w:p w14:paraId="34AD20AA" w14:textId="2EBD6CFB" w:rsidR="002E240D" w:rsidRDefault="002E240D" w:rsidP="002E240D">
      <w:pPr>
        <w:pStyle w:val="a4"/>
      </w:pPr>
      <w:r>
        <w:t>Посмотрим на результат:</w:t>
      </w:r>
    </w:p>
    <w:p w14:paraId="1676A474" w14:textId="276D30B4" w:rsidR="002E240D" w:rsidRDefault="007162F9" w:rsidP="002E240D">
      <w:pPr>
        <w:pStyle w:val="a4"/>
        <w:keepNext/>
        <w:jc w:val="center"/>
      </w:pPr>
      <w:r>
        <w:pict w14:anchorId="236CA11E">
          <v:shape id="_x0000_i1029" type="#_x0000_t75" style="width:420pt;height:203.35pt;visibility:visible;mso-wrap-style:square">
            <v:imagedata r:id="rId12" o:title=""/>
          </v:shape>
        </w:pict>
      </w:r>
    </w:p>
    <w:p w14:paraId="340A93EE" w14:textId="68D54241" w:rsidR="002E240D" w:rsidRDefault="002E240D" w:rsidP="002E240D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5</w:t>
      </w:r>
      <w:r w:rsidR="0084257F">
        <w:fldChar w:fldCharType="end"/>
      </w:r>
      <w:r>
        <w:t>. Страница учителей</w:t>
      </w:r>
    </w:p>
    <w:p w14:paraId="71C70F7D" w14:textId="12380D9A" w:rsidR="002E240D" w:rsidRDefault="00C8588E" w:rsidP="002E240D">
      <w:pPr>
        <w:pStyle w:val="a4"/>
      </w:pPr>
      <w:r>
        <w:t xml:space="preserve">Плюс сформирован тем же образом, что и остальные карточки. </w:t>
      </w:r>
    </w:p>
    <w:p w14:paraId="0B6E9A20" w14:textId="7F0C7878" w:rsidR="00C8588E" w:rsidRDefault="00C8588E" w:rsidP="002E240D">
      <w:pPr>
        <w:pStyle w:val="a4"/>
      </w:pPr>
      <w:r>
        <w:lastRenderedPageBreak/>
        <w:t>Интересно показать страничку обновления учителя, к которой переходишь по клику на учителе:</w:t>
      </w:r>
    </w:p>
    <w:p w14:paraId="08B3CD17" w14:textId="41381ED6" w:rsidR="00602D03" w:rsidRDefault="007162F9" w:rsidP="00602D03">
      <w:pPr>
        <w:pStyle w:val="a4"/>
      </w:pPr>
      <w:r>
        <w:pict w14:anchorId="24B32C36">
          <v:shape id="_x0000_i1030" type="#_x0000_t75" style="width:441.35pt;height:278pt;visibility:visible;mso-wrap-style:square">
            <v:imagedata r:id="rId13" o:title=""/>
          </v:shape>
        </w:pict>
      </w:r>
    </w:p>
    <w:p w14:paraId="74CFAB0B" w14:textId="4666CC8A" w:rsidR="00602D03" w:rsidRDefault="00602D03" w:rsidP="00602D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6</w:t>
      </w:r>
      <w:r w:rsidR="0084257F">
        <w:fldChar w:fldCharType="end"/>
      </w:r>
      <w:r>
        <w:t>. Страница обновления учителя</w:t>
      </w:r>
      <w:r w:rsidRPr="00602D03">
        <w:t xml:space="preserve"> </w:t>
      </w:r>
    </w:p>
    <w:p w14:paraId="35DBEF5E" w14:textId="66F27ED9" w:rsidR="00602D03" w:rsidRDefault="007162F9" w:rsidP="00602D03">
      <w:pPr>
        <w:pStyle w:val="a4"/>
      </w:pPr>
      <w:r>
        <w:pict w14:anchorId="49EB679B">
          <v:shape id="_x0000_i1031" type="#_x0000_t75" style="width:493.35pt;height:327.35pt;visibility:visible;mso-wrap-style:square">
            <v:imagedata r:id="rId14" o:title=""/>
          </v:shape>
        </w:pict>
      </w:r>
    </w:p>
    <w:p w14:paraId="517AAEAE" w14:textId="59BD9BFF" w:rsidR="00602D03" w:rsidRPr="00602D03" w:rsidRDefault="00602D03" w:rsidP="00602D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7</w:t>
      </w:r>
      <w:r w:rsidR="0084257F">
        <w:fldChar w:fldCharType="end"/>
      </w:r>
      <w:r>
        <w:t>. Выпадение списка классов</w:t>
      </w:r>
      <w:r w:rsidRPr="00602D03">
        <w:t xml:space="preserve"> </w:t>
      </w:r>
    </w:p>
    <w:p w14:paraId="6BF9A337" w14:textId="77777777" w:rsidR="00EF2281" w:rsidRDefault="00EF2281" w:rsidP="00EF2281">
      <w:pPr>
        <w:pStyle w:val="a4"/>
      </w:pPr>
      <w:r>
        <w:lastRenderedPageBreak/>
        <w:t xml:space="preserve">В ней есть множественный селектор, оформленный двумя списками для выбора предмета. А также по клику на предмет снизу выпадает список классов, имеющих этот предмет в программе. Это реализуется с помощью кода </w:t>
      </w:r>
      <w:r>
        <w:rPr>
          <w:lang w:val="en-US"/>
        </w:rPr>
        <w:t>js</w:t>
      </w:r>
      <w:r>
        <w:t>. Во-первых, для этого нужно подключить файл тех же включений, что и в панели администратора (</w:t>
      </w:r>
      <w:r>
        <w:rPr>
          <w:lang w:val="en-US"/>
        </w:rPr>
        <w:t>css</w:t>
      </w:r>
      <w:r w:rsidRPr="00EF2281">
        <w:t xml:space="preserve"> </w:t>
      </w:r>
      <w:r>
        <w:t xml:space="preserve">и </w:t>
      </w:r>
      <w:r>
        <w:rPr>
          <w:lang w:val="en-US"/>
        </w:rPr>
        <w:t>js</w:t>
      </w:r>
      <w:r>
        <w:t>):</w:t>
      </w:r>
    </w:p>
    <w:p w14:paraId="62F75722" w14:textId="77777777" w:rsidR="00EF2281" w:rsidRDefault="00EF2281" w:rsidP="00A409B2">
      <w:pPr>
        <w:pStyle w:val="a2"/>
        <w:numPr>
          <w:ilvl w:val="0"/>
          <w:numId w:val="31"/>
        </w:numPr>
      </w:pPr>
      <w:r>
        <w:t>{%block exta_head%}</w:t>
      </w:r>
    </w:p>
    <w:p w14:paraId="45D6B1C1" w14:textId="77777777" w:rsidR="00EF2281" w:rsidRDefault="00EF2281" w:rsidP="00EF2281">
      <w:pPr>
        <w:pStyle w:val="a2"/>
      </w:pPr>
      <w:r>
        <w:t>{% include 'classes/admin_includes.html' %}</w:t>
      </w:r>
    </w:p>
    <w:p w14:paraId="586E235C" w14:textId="77777777" w:rsidR="00EF2281" w:rsidRDefault="00EF2281" w:rsidP="00EF2281">
      <w:pPr>
        <w:pStyle w:val="a2"/>
      </w:pPr>
      <w:r>
        <w:t>&lt;script type="text/javascript" src="{% static '/teachers/js/teachers.js' %}?v={{ generate_unique_hash_or_timestamp"&gt;&lt;/script&gt;</w:t>
      </w:r>
    </w:p>
    <w:p w14:paraId="144F6FFE" w14:textId="77777777" w:rsidR="00EF2281" w:rsidRDefault="00EF2281" w:rsidP="00EF2281">
      <w:pPr>
        <w:pStyle w:val="a2"/>
      </w:pPr>
      <w:r>
        <w:t>{% endblock %}</w:t>
      </w:r>
    </w:p>
    <w:p w14:paraId="3ED1571A" w14:textId="5681ED8E" w:rsidR="00EF2281" w:rsidRDefault="00EF2281" w:rsidP="00EF2281">
      <w:pPr>
        <w:pStyle w:val="a4"/>
      </w:pPr>
      <w:r>
        <w:t>Во-вторых, сделаем форматирование списка как в панели администратора джанго:</w:t>
      </w:r>
    </w:p>
    <w:p w14:paraId="4146C82A" w14:textId="2CEE1B97" w:rsidR="00EF2281" w:rsidRPr="00EF2281" w:rsidRDefault="00EF2281" w:rsidP="00EF2281">
      <w:pPr>
        <w:pStyle w:val="a2"/>
      </w:pPr>
      <w:r w:rsidRPr="00EF2281">
        <w:t>&lt;script type="text/javascript"&gt;</w:t>
      </w:r>
    </w:p>
    <w:p w14:paraId="5379CA53" w14:textId="77777777" w:rsidR="00EF2281" w:rsidRPr="00EF2281" w:rsidRDefault="00EF2281" w:rsidP="00EF2281">
      <w:pPr>
        <w:pStyle w:val="a2"/>
      </w:pPr>
      <w:r w:rsidRPr="00EF2281">
        <w:t xml:space="preserve">    $(window).on('load', function (e) {</w:t>
      </w:r>
    </w:p>
    <w:p w14:paraId="0253AE8B" w14:textId="40E5F5E5" w:rsidR="00EF2281" w:rsidRPr="00EF2281" w:rsidRDefault="00EF2281" w:rsidP="00EF2281">
      <w:pPr>
        <w:pStyle w:val="a2"/>
      </w:pPr>
      <w:r w:rsidRPr="00EF2281">
        <w:t xml:space="preserve">        SelectFilter.init("id_subject", "</w:t>
      </w:r>
      <w:r w:rsidR="00602D03" w:rsidRPr="00602D03">
        <w:t xml:space="preserve"> предметы</w:t>
      </w:r>
      <w:r w:rsidRPr="00EF2281">
        <w:t>", 0, "/static/admin/");</w:t>
      </w:r>
    </w:p>
    <w:p w14:paraId="5F5BBC8C" w14:textId="77777777" w:rsidR="00EF2281" w:rsidRPr="00EF2281" w:rsidRDefault="00EF2281" w:rsidP="00EF2281">
      <w:pPr>
        <w:pStyle w:val="a2"/>
      </w:pPr>
      <w:r w:rsidRPr="00EF2281">
        <w:t xml:space="preserve">    });</w:t>
      </w:r>
    </w:p>
    <w:p w14:paraId="2962E5A4" w14:textId="518343B7" w:rsidR="00EF2281" w:rsidRDefault="00EF2281" w:rsidP="00EF2281">
      <w:pPr>
        <w:pStyle w:val="a2"/>
      </w:pPr>
      <w:r w:rsidRPr="00EF2281">
        <w:t>&lt;/script&gt;</w:t>
      </w:r>
    </w:p>
    <w:p w14:paraId="33C9A93C" w14:textId="16A76EA9" w:rsidR="00EF2281" w:rsidRDefault="00EF2281" w:rsidP="00EF2281">
      <w:pPr>
        <w:pStyle w:val="a4"/>
      </w:pPr>
      <w:r>
        <w:t>И посмотрим, как легко и просто отображается наша форма:</w:t>
      </w:r>
    </w:p>
    <w:p w14:paraId="2D70A57E" w14:textId="77777777" w:rsidR="00EF2281" w:rsidRPr="00EF2281" w:rsidRDefault="00EF2281" w:rsidP="00A409B2">
      <w:pPr>
        <w:pStyle w:val="a2"/>
        <w:numPr>
          <w:ilvl w:val="0"/>
          <w:numId w:val="32"/>
        </w:numPr>
      </w:pPr>
      <w:r w:rsidRPr="00EF2281">
        <w:t xml:space="preserve">&lt;form method="post" </w:t>
      </w:r>
      <w:r w:rsidRPr="00886ED9">
        <w:t>enctype="multipart/form-data" id="form" onsubmit="handleFormSubmit(event)"&gt;</w:t>
      </w:r>
    </w:p>
    <w:p w14:paraId="55899BAD" w14:textId="4CBB6A60" w:rsidR="00EF2281" w:rsidRPr="00106DC3" w:rsidRDefault="00EF2281" w:rsidP="00EF2281">
      <w:pPr>
        <w:pStyle w:val="a2"/>
      </w:pPr>
      <w:r w:rsidRPr="00EF2281">
        <w:t xml:space="preserve">      &lt;input type="hidden" id="teacherId" name="objectId" value="{{ id }}"&gt;</w:t>
      </w:r>
    </w:p>
    <w:p w14:paraId="1A4F447C" w14:textId="46332663" w:rsidR="00EF2281" w:rsidRPr="00106DC3" w:rsidRDefault="00EF2281" w:rsidP="00EF2281">
      <w:pPr>
        <w:pStyle w:val="a2"/>
      </w:pPr>
    </w:p>
    <w:p w14:paraId="6E02FD7F" w14:textId="77777777" w:rsidR="00EF2281" w:rsidRPr="00106DC3" w:rsidRDefault="00EF2281" w:rsidP="00EF2281">
      <w:pPr>
        <w:pStyle w:val="a2"/>
      </w:pPr>
      <w:r w:rsidRPr="00106DC3">
        <w:t xml:space="preserve">    &lt;img src="{{ form.photo.url }}" alt="{{ teacher.fio }} photo"&gt;</w:t>
      </w:r>
    </w:p>
    <w:p w14:paraId="03C3D0AD" w14:textId="77777777" w:rsidR="00EF2281" w:rsidRPr="00EF2281" w:rsidRDefault="00EF2281" w:rsidP="00EF2281">
      <w:pPr>
        <w:pStyle w:val="a2"/>
        <w:rPr>
          <w:lang w:val="ru-RU"/>
        </w:rPr>
      </w:pPr>
      <w:r w:rsidRPr="00106DC3">
        <w:t xml:space="preserve">    </w:t>
      </w:r>
      <w:r w:rsidRPr="00EB65DB">
        <w:rPr>
          <w:lang w:val="ru-RU"/>
        </w:rPr>
        <w:t>{% csrf_token %}</w:t>
      </w:r>
    </w:p>
    <w:p w14:paraId="0A2920BE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{{ form.as_p }}</w:t>
      </w:r>
    </w:p>
    <w:p w14:paraId="66D9CCB9" w14:textId="77777777" w:rsidR="00EF2281" w:rsidRPr="00EF2281" w:rsidRDefault="00EF2281" w:rsidP="00EF2281">
      <w:pPr>
        <w:pStyle w:val="a2"/>
        <w:rPr>
          <w:lang w:val="ru-RU"/>
        </w:rPr>
      </w:pPr>
    </w:p>
    <w:p w14:paraId="4C8FBBC9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&lt;h1&gt;Выберите классы&lt;/h1&gt;</w:t>
      </w:r>
    </w:p>
    <w:p w14:paraId="4123DB0C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&lt;p&gt;</w:t>
      </w:r>
    </w:p>
    <w:p w14:paraId="17972AB6" w14:textId="77777777" w:rsidR="00EF2281" w:rsidRPr="00EF2281" w:rsidRDefault="00EF2281" w:rsidP="00EF2281">
      <w:pPr>
        <w:pStyle w:val="a2"/>
      </w:pPr>
      <w:r w:rsidRPr="00EF2281">
        <w:t xml:space="preserve">        &lt;button type="submit"&gt;</w:t>
      </w:r>
      <w:r w:rsidRPr="00EF2281">
        <w:rPr>
          <w:lang w:val="ru-RU"/>
        </w:rPr>
        <w:t>Отправить</w:t>
      </w:r>
      <w:r w:rsidRPr="00EF2281">
        <w:t>&lt;/button&gt;</w:t>
      </w:r>
    </w:p>
    <w:p w14:paraId="1D4E494F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t xml:space="preserve">    </w:t>
      </w:r>
      <w:r w:rsidRPr="00EF2281">
        <w:rPr>
          <w:lang w:val="ru-RU"/>
        </w:rPr>
        <w:t>&lt;/p&gt;</w:t>
      </w:r>
    </w:p>
    <w:p w14:paraId="5F5F1039" w14:textId="77777777" w:rsidR="00EF2281" w:rsidRPr="00EF2281" w:rsidRDefault="00EF2281" w:rsidP="00EF2281">
      <w:pPr>
        <w:pStyle w:val="a2"/>
        <w:rPr>
          <w:lang w:val="ru-RU"/>
        </w:rPr>
      </w:pPr>
    </w:p>
    <w:p w14:paraId="304CF4A1" w14:textId="4CECCED3" w:rsid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>&lt;/form&gt;</w:t>
      </w:r>
    </w:p>
    <w:p w14:paraId="33C74859" w14:textId="063FC515" w:rsidR="00EF2281" w:rsidRDefault="00EF2281" w:rsidP="00EF2281">
      <w:pPr>
        <w:pStyle w:val="a4"/>
      </w:pPr>
      <w:r>
        <w:t>Здесь мы устанавливаем обработчик для её отправки в строке 1</w:t>
      </w:r>
      <w:r w:rsidR="00142CE3">
        <w:t xml:space="preserve">. </w:t>
      </w:r>
      <w:r w:rsidR="00142CE3" w:rsidRPr="00142CE3">
        <w:t>Использование enctype="multipart/form-data" в форме HTML указывает браузеру на то, что форма будет содержать файлы, которые будут загружены на сервер</w:t>
      </w:r>
      <w:r>
        <w:t>. В строке 5 мы устанавливаем специальный токен</w:t>
      </w:r>
      <w:r w:rsidR="001479FB" w:rsidRPr="001479FB">
        <w:t xml:space="preserve"> </w:t>
      </w:r>
      <w:r w:rsidR="001479FB">
        <w:rPr>
          <w:lang w:val="en-US"/>
        </w:rPr>
        <w:t>csrf</w:t>
      </w:r>
      <w:r w:rsidR="001479FB" w:rsidRPr="001479FB">
        <w:t xml:space="preserve"> (Cross-Site Request Forgery)</w:t>
      </w:r>
      <w:r>
        <w:t xml:space="preserve">, который означает, что формы мы отправляем самостоятельно, а не производим </w:t>
      </w:r>
      <w:r>
        <w:rPr>
          <w:lang w:val="en-US"/>
        </w:rPr>
        <w:t>DDOS</w:t>
      </w:r>
      <w:r w:rsidRPr="00EF2281">
        <w:t>-</w:t>
      </w:r>
      <w:r>
        <w:t>атаки</w:t>
      </w:r>
      <w:r w:rsidR="001479FB">
        <w:t>. Пользователю выдаётся уникальный токен, вторая копия которого хранится на сервере. И воспользоваться им можно только единожды</w:t>
      </w:r>
      <w:r>
        <w:t xml:space="preserve">. </w:t>
      </w:r>
      <w:r w:rsidR="005B16A3">
        <w:t xml:space="preserve">В 6 </w:t>
      </w:r>
      <w:r w:rsidR="005B16A3">
        <w:lastRenderedPageBreak/>
        <w:t xml:space="preserve">вставляем форму. Джанго сам способен её развернуть во все </w:t>
      </w:r>
      <w:r w:rsidR="005B16A3">
        <w:rPr>
          <w:lang w:val="en-US"/>
        </w:rPr>
        <w:t>label</w:t>
      </w:r>
      <w:r w:rsidR="005B16A3" w:rsidRPr="005B16A3">
        <w:t xml:space="preserve"> </w:t>
      </w:r>
      <w:r w:rsidR="005B16A3">
        <w:t>и правильные поля ввода.</w:t>
      </w:r>
    </w:p>
    <w:p w14:paraId="420AAA00" w14:textId="7086B703" w:rsidR="005B16A3" w:rsidRDefault="005B16A3" w:rsidP="00EF2281">
      <w:pPr>
        <w:pStyle w:val="a4"/>
      </w:pPr>
      <w:r>
        <w:t xml:space="preserve">Далее посмотрим на </w:t>
      </w:r>
      <w:r>
        <w:rPr>
          <w:lang w:val="en-US"/>
        </w:rPr>
        <w:t>mutationObserver</w:t>
      </w:r>
      <w:r>
        <w:t xml:space="preserve">. Так как </w:t>
      </w:r>
      <w:r>
        <w:rPr>
          <w:lang w:val="en-US"/>
        </w:rPr>
        <w:t>js</w:t>
      </w:r>
      <w:r w:rsidRPr="005B16A3">
        <w:t>-</w:t>
      </w:r>
      <w:r>
        <w:t xml:space="preserve">код мы писали не самостоятельно, а взяли готовый, то будет трудно копаться в чужих файлах и добавлять необходимые обработки. </w:t>
      </w:r>
      <w:r w:rsidR="00BB79C8">
        <w:t>Сначала установим слушателя на появление элемента с предметами:</w:t>
      </w:r>
    </w:p>
    <w:p w14:paraId="1EC9CB69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const observer = new MutationObserver((mutationsList, observer) =&gt; {</w:t>
      </w:r>
    </w:p>
    <w:p w14:paraId="3E8D3776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mutationsList.forEach(mutation =&gt; {</w:t>
      </w:r>
    </w:p>
    <w:p w14:paraId="4A958C2C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if (mutation.addedNodes &amp;&amp; mutation.addedNodes.length &gt; 0) {</w:t>
      </w:r>
    </w:p>
    <w:p w14:paraId="662F59CF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if (Array.from(mutation.addedNodes).some(node =&gt; node.id === 'id_subject_to')) {</w:t>
      </w:r>
    </w:p>
    <w:p w14:paraId="419554A2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    setListeners();</w:t>
      </w:r>
    </w:p>
    <w:p w14:paraId="18DC9D0D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}</w:t>
      </w:r>
    </w:p>
    <w:p w14:paraId="6281B929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}</w:t>
      </w:r>
    </w:p>
    <w:p w14:paraId="25A95800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});</w:t>
      </w:r>
    </w:p>
    <w:p w14:paraId="6CA1C65F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});</w:t>
      </w:r>
    </w:p>
    <w:p w14:paraId="15442A91" w14:textId="77777777" w:rsidR="005B16A3" w:rsidRPr="005B16A3" w:rsidRDefault="005B16A3" w:rsidP="00A409B2">
      <w:pPr>
        <w:pStyle w:val="a2"/>
        <w:numPr>
          <w:ilvl w:val="0"/>
          <w:numId w:val="33"/>
        </w:numPr>
      </w:pPr>
    </w:p>
    <w:p w14:paraId="7321C07C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const config = {childList: true, subtree: true};</w:t>
      </w:r>
    </w:p>
    <w:p w14:paraId="5AA45E4F" w14:textId="77777777" w:rsidR="00BB79C8" w:rsidRDefault="005B16A3" w:rsidP="00A409B2">
      <w:pPr>
        <w:pStyle w:val="a2"/>
        <w:numPr>
          <w:ilvl w:val="0"/>
          <w:numId w:val="33"/>
        </w:numPr>
        <w:rPr>
          <w:lang w:val="ru-RU"/>
        </w:rPr>
      </w:pPr>
      <w:r>
        <w:t>observer</w:t>
      </w:r>
      <w:r w:rsidRPr="00BB79C8">
        <w:rPr>
          <w:lang w:val="ru-RU"/>
        </w:rPr>
        <w:t>.</w:t>
      </w:r>
      <w:r>
        <w:t>observe</w:t>
      </w:r>
      <w:r w:rsidRPr="00BB79C8">
        <w:rPr>
          <w:lang w:val="ru-RU"/>
        </w:rPr>
        <w:t>(</w:t>
      </w:r>
      <w:r>
        <w:t>document</w:t>
      </w:r>
      <w:r w:rsidRPr="00BB79C8">
        <w:rPr>
          <w:lang w:val="ru-RU"/>
        </w:rPr>
        <w:t xml:space="preserve">, </w:t>
      </w:r>
      <w:r>
        <w:t>config</w:t>
      </w:r>
      <w:r w:rsidRPr="00BB79C8">
        <w:rPr>
          <w:lang w:val="ru-RU"/>
        </w:rPr>
        <w:t>);</w:t>
      </w:r>
      <w:r w:rsidR="00BB79C8" w:rsidRPr="00BB79C8">
        <w:rPr>
          <w:lang w:val="ru-RU"/>
        </w:rPr>
        <w:t xml:space="preserve"> </w:t>
      </w:r>
    </w:p>
    <w:p w14:paraId="3640A7EB" w14:textId="0DBFA759" w:rsidR="005B16A3" w:rsidRDefault="00BB79C8" w:rsidP="00BB79C8">
      <w:pPr>
        <w:pStyle w:val="a4"/>
      </w:pPr>
      <w:r>
        <w:t>Потом</w:t>
      </w:r>
      <w:r w:rsidRPr="00BB79C8">
        <w:t xml:space="preserve"> мы установим слушателя, который при изменении правого списка будет выполнять обработку, а именно добавлять ещё один список для выбора классов:</w:t>
      </w:r>
    </w:p>
    <w:p w14:paraId="3B957FE8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>// Основная функция программы</w:t>
      </w:r>
    </w:p>
    <w:p w14:paraId="7158B08F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>function setListeners() {</w:t>
      </w:r>
    </w:p>
    <w:p w14:paraId="727A5083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const selectorTo = document.querySelector('#id_subject_to');</w:t>
      </w:r>
    </w:p>
    <w:p w14:paraId="596FA773" w14:textId="77777777" w:rsidR="00BB79C8" w:rsidRPr="00BB79C8" w:rsidRDefault="00BB79C8" w:rsidP="00A409B2">
      <w:pPr>
        <w:pStyle w:val="a2"/>
        <w:numPr>
          <w:ilvl w:val="0"/>
          <w:numId w:val="34"/>
        </w:numPr>
      </w:pPr>
    </w:p>
    <w:p w14:paraId="2B77DC57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oldOptions = selectorTo.querySelectorAll('option');</w:t>
      </w:r>
    </w:p>
    <w:p w14:paraId="304CCF39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oldOptions = Array.from(oldOptions);</w:t>
      </w:r>
    </w:p>
    <w:p w14:paraId="0DB67A7A" w14:textId="20644738" w:rsidR="00BB79C8" w:rsidRPr="00BB79C8" w:rsidRDefault="00B41EC5" w:rsidP="00A409B2">
      <w:pPr>
        <w:pStyle w:val="a2"/>
        <w:numPr>
          <w:ilvl w:val="0"/>
          <w:numId w:val="34"/>
        </w:numPr>
      </w:pPr>
      <w:r>
        <w:rPr>
          <w:lang w:val="ru-RU"/>
        </w:rPr>
        <w:t>…</w:t>
      </w:r>
    </w:p>
    <w:p w14:paraId="5FF5CF0B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</w:p>
    <w:p w14:paraId="7414CEC8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const observerTo = new MutationObserver(handleSelectTo);</w:t>
      </w:r>
    </w:p>
    <w:p w14:paraId="5D4DBD2D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observerTo.observe(selectorTo, {childList: true});</w:t>
      </w:r>
    </w:p>
    <w:p w14:paraId="0A5F3E31" w14:textId="77777777" w:rsidR="00B41EC5" w:rsidRPr="00B41EC5" w:rsidRDefault="00B41EC5" w:rsidP="00A409B2">
      <w:pPr>
        <w:pStyle w:val="a2"/>
        <w:numPr>
          <w:ilvl w:val="0"/>
          <w:numId w:val="34"/>
        </w:numPr>
      </w:pPr>
    </w:p>
    <w:p w14:paraId="02E1A549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document.querySelectorAll('#id_subject_to').forEach(function (selectorTo) {</w:t>
      </w:r>
    </w:p>
    <w:p w14:paraId="258E9FF0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  <w:r w:rsidRPr="00B41EC5">
        <w:t xml:space="preserve">        </w:t>
      </w:r>
      <w:r w:rsidRPr="00B41EC5">
        <w:rPr>
          <w:lang w:val="ru-RU"/>
        </w:rPr>
        <w:t>addOptions(selectorTo);</w:t>
      </w:r>
    </w:p>
    <w:p w14:paraId="6B9A796D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  <w:r w:rsidRPr="00B41EC5">
        <w:rPr>
          <w:lang w:val="ru-RU"/>
        </w:rPr>
        <w:t xml:space="preserve">    });</w:t>
      </w:r>
    </w:p>
    <w:p w14:paraId="20B733D7" w14:textId="077FBAA9" w:rsidR="00BB79C8" w:rsidRDefault="00B41EC5" w:rsidP="00A409B2">
      <w:pPr>
        <w:pStyle w:val="a2"/>
        <w:numPr>
          <w:ilvl w:val="0"/>
          <w:numId w:val="34"/>
        </w:numPr>
      </w:pPr>
      <w:r w:rsidRPr="00B41EC5">
        <w:rPr>
          <w:lang w:val="ru-RU"/>
        </w:rPr>
        <w:t>}</w:t>
      </w:r>
    </w:p>
    <w:p w14:paraId="5BC3B05C" w14:textId="36986974" w:rsidR="00B41EC5" w:rsidRDefault="00B41EC5" w:rsidP="00B41EC5">
      <w:pPr>
        <w:pStyle w:val="a4"/>
      </w:pPr>
      <w:r>
        <w:t xml:space="preserve">Сначала мы смотрим изначальные выбранные элементы и запоминаем их. И применяем к уже содержащимся на странице элементам функцию добавления списков. А также ставим </w:t>
      </w:r>
      <w:r>
        <w:rPr>
          <w:lang w:val="en-US"/>
        </w:rPr>
        <w:t>mutationObserver</w:t>
      </w:r>
      <w:r>
        <w:t xml:space="preserve">. Рассмотрим функцию </w:t>
      </w:r>
      <w:r>
        <w:rPr>
          <w:lang w:val="en-US"/>
        </w:rPr>
        <w:t>handleSelectTo</w:t>
      </w:r>
      <w:r>
        <w:t>:</w:t>
      </w:r>
    </w:p>
    <w:p w14:paraId="77383B0B" w14:textId="77777777" w:rsidR="00B41EC5" w:rsidRDefault="00B41EC5" w:rsidP="00A409B2">
      <w:pPr>
        <w:pStyle w:val="a2"/>
        <w:numPr>
          <w:ilvl w:val="0"/>
          <w:numId w:val="35"/>
        </w:numPr>
      </w:pPr>
      <w:r>
        <w:t>function handleSelectTo(mutationsList, observer) {</w:t>
      </w:r>
    </w:p>
    <w:p w14:paraId="433E1F3D" w14:textId="77777777" w:rsidR="00B41EC5" w:rsidRDefault="00B41EC5" w:rsidP="00B41EC5">
      <w:pPr>
        <w:pStyle w:val="a2"/>
      </w:pPr>
      <w:r>
        <w:t xml:space="preserve">        newOptions = selectorTo.querySelectorAll('option');</w:t>
      </w:r>
    </w:p>
    <w:p w14:paraId="414145F2" w14:textId="77777777" w:rsidR="00B41EC5" w:rsidRDefault="00B41EC5" w:rsidP="00B41EC5">
      <w:pPr>
        <w:pStyle w:val="a2"/>
      </w:pPr>
      <w:r>
        <w:t xml:space="preserve">        newOptions = Array.from(newOptions);</w:t>
      </w:r>
    </w:p>
    <w:p w14:paraId="00252624" w14:textId="77777777" w:rsidR="00B41EC5" w:rsidRDefault="00B41EC5" w:rsidP="00B41EC5">
      <w:pPr>
        <w:pStyle w:val="a2"/>
      </w:pPr>
    </w:p>
    <w:p w14:paraId="2C34E2A9" w14:textId="77777777" w:rsidR="00B41EC5" w:rsidRDefault="00B41EC5" w:rsidP="00B41EC5">
      <w:pPr>
        <w:pStyle w:val="a2"/>
      </w:pPr>
      <w:r>
        <w:t xml:space="preserve">        const addedOptions = [];</w:t>
      </w:r>
    </w:p>
    <w:p w14:paraId="03E82DFD" w14:textId="77777777" w:rsidR="00B41EC5" w:rsidRDefault="00B41EC5" w:rsidP="00B41EC5">
      <w:pPr>
        <w:pStyle w:val="a2"/>
      </w:pPr>
      <w:r>
        <w:lastRenderedPageBreak/>
        <w:t xml:space="preserve">        const removedOptions = [];</w:t>
      </w:r>
    </w:p>
    <w:p w14:paraId="7D38F46F" w14:textId="77777777" w:rsidR="00B41EC5" w:rsidRDefault="00B41EC5" w:rsidP="00B41EC5">
      <w:pPr>
        <w:pStyle w:val="a2"/>
      </w:pPr>
    </w:p>
    <w:p w14:paraId="0D064901" w14:textId="77777777" w:rsidR="00B41EC5" w:rsidRDefault="00B41EC5" w:rsidP="00B41EC5">
      <w:pPr>
        <w:pStyle w:val="a2"/>
      </w:pPr>
      <w:r>
        <w:t xml:space="preserve">        newOptions.forEach(el_A =&gt; {</w:t>
      </w:r>
    </w:p>
    <w:p w14:paraId="452B5672" w14:textId="77777777" w:rsidR="00B41EC5" w:rsidRDefault="00B41EC5" w:rsidP="00B41EC5">
      <w:pPr>
        <w:pStyle w:val="a2"/>
      </w:pPr>
      <w:r>
        <w:t xml:space="preserve">            if (!oldOptions.some(el_B =&gt; el_B.value === el_A.value)) {</w:t>
      </w:r>
    </w:p>
    <w:p w14:paraId="2AA03E43" w14:textId="77777777" w:rsidR="00B41EC5" w:rsidRDefault="00B41EC5" w:rsidP="00B41EC5">
      <w:pPr>
        <w:pStyle w:val="a2"/>
      </w:pPr>
      <w:r>
        <w:t xml:space="preserve">                addedOptions.push(el_A);</w:t>
      </w:r>
    </w:p>
    <w:p w14:paraId="60816AED" w14:textId="77777777" w:rsidR="00B41EC5" w:rsidRDefault="00B41EC5" w:rsidP="00B41EC5">
      <w:pPr>
        <w:pStyle w:val="a2"/>
      </w:pPr>
      <w:r>
        <w:t xml:space="preserve">            }</w:t>
      </w:r>
    </w:p>
    <w:p w14:paraId="5FEFF717" w14:textId="77777777" w:rsidR="00B41EC5" w:rsidRDefault="00B41EC5" w:rsidP="00B41EC5">
      <w:pPr>
        <w:pStyle w:val="a2"/>
      </w:pPr>
      <w:r>
        <w:t xml:space="preserve">        });</w:t>
      </w:r>
    </w:p>
    <w:p w14:paraId="13E703E7" w14:textId="77777777" w:rsidR="00B41EC5" w:rsidRDefault="00B41EC5" w:rsidP="00B41EC5">
      <w:pPr>
        <w:pStyle w:val="a2"/>
      </w:pPr>
    </w:p>
    <w:p w14:paraId="208D6087" w14:textId="77777777" w:rsidR="00B41EC5" w:rsidRDefault="00B41EC5" w:rsidP="00B41EC5">
      <w:pPr>
        <w:pStyle w:val="a2"/>
      </w:pPr>
      <w:r>
        <w:t xml:space="preserve">        oldOptions.forEach(el_A =&gt; {</w:t>
      </w:r>
    </w:p>
    <w:p w14:paraId="6ABCE9F1" w14:textId="77777777" w:rsidR="00B41EC5" w:rsidRDefault="00B41EC5" w:rsidP="00B41EC5">
      <w:pPr>
        <w:pStyle w:val="a2"/>
      </w:pPr>
      <w:r>
        <w:t xml:space="preserve">            if (!newOptions.some(el_B =&gt; el_B.value === el_A.value)) {</w:t>
      </w:r>
    </w:p>
    <w:p w14:paraId="6C67A6A7" w14:textId="77777777" w:rsidR="00B41EC5" w:rsidRDefault="00B41EC5" w:rsidP="00B41EC5">
      <w:pPr>
        <w:pStyle w:val="a2"/>
      </w:pPr>
      <w:r>
        <w:t xml:space="preserve">                removedOptions.push(el_A);</w:t>
      </w:r>
    </w:p>
    <w:p w14:paraId="5F714848" w14:textId="77777777" w:rsidR="00B41EC5" w:rsidRDefault="00B41EC5" w:rsidP="00B41EC5">
      <w:pPr>
        <w:pStyle w:val="a2"/>
      </w:pPr>
      <w:r>
        <w:t xml:space="preserve">            }</w:t>
      </w:r>
    </w:p>
    <w:p w14:paraId="17EED67D" w14:textId="77777777" w:rsidR="00B41EC5" w:rsidRDefault="00B41EC5" w:rsidP="00B41EC5">
      <w:pPr>
        <w:pStyle w:val="a2"/>
      </w:pPr>
      <w:r>
        <w:t xml:space="preserve">        })</w:t>
      </w:r>
    </w:p>
    <w:p w14:paraId="40A73534" w14:textId="77777777" w:rsidR="00B41EC5" w:rsidRDefault="00B41EC5" w:rsidP="00B41EC5">
      <w:pPr>
        <w:pStyle w:val="a2"/>
      </w:pPr>
    </w:p>
    <w:p w14:paraId="69B0E3C7" w14:textId="77777777" w:rsidR="00B41EC5" w:rsidRDefault="00B41EC5" w:rsidP="00B41EC5">
      <w:pPr>
        <w:pStyle w:val="a2"/>
      </w:pPr>
      <w:r>
        <w:t xml:space="preserve">        if (addedOptions.length &gt; 0) {</w:t>
      </w:r>
    </w:p>
    <w:p w14:paraId="421F4BF8" w14:textId="77777777" w:rsidR="00B41EC5" w:rsidRDefault="00B41EC5" w:rsidP="00B41EC5">
      <w:pPr>
        <w:pStyle w:val="a2"/>
      </w:pPr>
      <w:r>
        <w:t xml:space="preserve">            addOptions(addedOptions);</w:t>
      </w:r>
    </w:p>
    <w:p w14:paraId="45B23A8A" w14:textId="77777777" w:rsidR="00B41EC5" w:rsidRDefault="00B41EC5" w:rsidP="00B41EC5">
      <w:pPr>
        <w:pStyle w:val="a2"/>
      </w:pPr>
      <w:r>
        <w:t xml:space="preserve">        }</w:t>
      </w:r>
    </w:p>
    <w:p w14:paraId="617CAAFB" w14:textId="77777777" w:rsidR="00B41EC5" w:rsidRDefault="00B41EC5" w:rsidP="00B41EC5">
      <w:pPr>
        <w:pStyle w:val="a2"/>
      </w:pPr>
      <w:r>
        <w:t xml:space="preserve">        if (removedOptions.length &gt; 0) {</w:t>
      </w:r>
    </w:p>
    <w:p w14:paraId="06B839C7" w14:textId="77777777" w:rsidR="00B41EC5" w:rsidRDefault="00B41EC5" w:rsidP="00B41EC5">
      <w:pPr>
        <w:pStyle w:val="a2"/>
      </w:pPr>
      <w:r>
        <w:t xml:space="preserve">            removedOptions.forEach(option =&gt; {</w:t>
      </w:r>
    </w:p>
    <w:p w14:paraId="648D2B8E" w14:textId="77777777" w:rsidR="00B41EC5" w:rsidRDefault="00B41EC5" w:rsidP="00B41EC5">
      <w:pPr>
        <w:pStyle w:val="a2"/>
      </w:pPr>
      <w:r>
        <w:t xml:space="preserve">                document.getElementById("p-select-" + option.value).remove();</w:t>
      </w:r>
    </w:p>
    <w:p w14:paraId="16CCE37F" w14:textId="77777777" w:rsidR="00B41EC5" w:rsidRDefault="00B41EC5" w:rsidP="00B41EC5">
      <w:pPr>
        <w:pStyle w:val="a2"/>
      </w:pPr>
      <w:r>
        <w:t xml:space="preserve">            });</w:t>
      </w:r>
    </w:p>
    <w:p w14:paraId="4D402ABF" w14:textId="77777777" w:rsidR="00B41EC5" w:rsidRDefault="00B41EC5" w:rsidP="00B41EC5">
      <w:pPr>
        <w:pStyle w:val="a2"/>
      </w:pPr>
      <w:r>
        <w:t xml:space="preserve">        }</w:t>
      </w:r>
    </w:p>
    <w:p w14:paraId="31B4B04A" w14:textId="77777777" w:rsidR="00B41EC5" w:rsidRDefault="00B41EC5" w:rsidP="00B41EC5">
      <w:pPr>
        <w:pStyle w:val="a2"/>
      </w:pPr>
      <w:r>
        <w:t xml:space="preserve">        oldOptions = newOptions;</w:t>
      </w:r>
    </w:p>
    <w:p w14:paraId="182107F1" w14:textId="7BDBC49F" w:rsidR="00B41EC5" w:rsidRDefault="00B41EC5" w:rsidP="00B41EC5">
      <w:pPr>
        <w:pStyle w:val="a2"/>
      </w:pPr>
      <w:r>
        <w:t xml:space="preserve">    }</w:t>
      </w:r>
    </w:p>
    <w:p w14:paraId="66AEA307" w14:textId="5D992CD5" w:rsidR="00B41EC5" w:rsidRDefault="00B41EC5" w:rsidP="00B41EC5">
      <w:pPr>
        <w:pStyle w:val="a4"/>
      </w:pPr>
      <w:r>
        <w:t>Пришлось написать очень громоздкую функцию, потому что простое решение выдавало ошибки. У автора при добавлении к трём предметам четвётрого сначала удалялись все 3, а затем добавлялись снова четыре. Поэтому придётся хранить старые опции и находить различие их с новыми (2-18). Затем удаляем списки для удалённых опций и вызываем функцию создания</w:t>
      </w:r>
      <w:r w:rsidR="00DA25F1">
        <w:t xml:space="preserve"> списков</w:t>
      </w:r>
      <w:r>
        <w:t xml:space="preserve"> для добавленных:</w:t>
      </w:r>
    </w:p>
    <w:p w14:paraId="5C80F5E6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>function addOptions(options) {</w:t>
      </w:r>
    </w:p>
    <w:p w14:paraId="5A666F7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values = [];</w:t>
      </w:r>
    </w:p>
    <w:p w14:paraId="26CF0C3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options = Array.from(options);</w:t>
      </w:r>
    </w:p>
    <w:p w14:paraId="70134CC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options.forEach(function (option) {</w:t>
      </w:r>
    </w:p>
    <w:p w14:paraId="2F744E3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values.push(option.value)</w:t>
      </w:r>
    </w:p>
    <w:p w14:paraId="1BEAA154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});</w:t>
      </w:r>
    </w:p>
    <w:p w14:paraId="133BD036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$.ajax({</w:t>
      </w:r>
    </w:p>
    <w:p w14:paraId="78AF6009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type: 'GET',</w:t>
      </w:r>
    </w:p>
    <w:p w14:paraId="7B0430DA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url: '/teachers/getDataFromDB/',</w:t>
      </w:r>
    </w:p>
    <w:p w14:paraId="6AD3178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data: {</w:t>
      </w:r>
    </w:p>
    <w:p w14:paraId="3F39708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selectedValues: values,</w:t>
      </w:r>
    </w:p>
    <w:p w14:paraId="199EBB9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teacherId: document.getElementById('teacherId').value</w:t>
      </w:r>
    </w:p>
    <w:p w14:paraId="798F73CE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},</w:t>
      </w:r>
    </w:p>
    <w:p w14:paraId="0F5AB1E1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success: function (response) {</w:t>
      </w:r>
    </w:p>
    <w:p w14:paraId="2566CAF3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response['array'].forEach(function (elem) {</w:t>
      </w:r>
    </w:p>
    <w:p w14:paraId="73848751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subject = elem.subject;</w:t>
      </w:r>
    </w:p>
    <w:p w14:paraId="3E4833B9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classes = elem.classes;</w:t>
      </w:r>
    </w:p>
    <w:p w14:paraId="72F51F7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selectedClasses = elem.selectedClassesId;</w:t>
      </w:r>
    </w:p>
    <w:p w14:paraId="40C406B8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3B42A493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var pElement = $('&lt;p id="p-select-' + subject.id + '" name="p-select-' + subject.id + '"&gt;');</w:t>
      </w:r>
    </w:p>
    <w:p w14:paraId="06B06C2E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lastRenderedPageBreak/>
        <w:t xml:space="preserve">                var labelElement = $('&lt;label for="select-' + subject.id + '"&gt;' + subject.id + '&lt;/label&gt;');</w:t>
      </w:r>
    </w:p>
    <w:p w14:paraId="3932CCD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var selectElement = $('&lt;select name="select-' + subject.id + '" multiple id="id_select-' + subject.id + '"&gt;');</w:t>
      </w:r>
    </w:p>
    <w:p w14:paraId="6CE953C8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4E400D4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classes.forEach(function (classObj) {</w:t>
      </w:r>
    </w:p>
    <w:p w14:paraId="0A4A2CB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var optionElement = $('&lt;option value="' + classObj.id + '"&gt;' + classObj.str + '&lt;/option&gt;');</w:t>
      </w:r>
    </w:p>
    <w:p w14:paraId="5AA3479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if (selectedClasses.includes(classObj.id)) {</w:t>
      </w:r>
    </w:p>
    <w:p w14:paraId="44FE728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    optionElement.attr('selected', 'selected');</w:t>
      </w:r>
    </w:p>
    <w:p w14:paraId="707B81F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}</w:t>
      </w:r>
    </w:p>
    <w:p w14:paraId="4D370A3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selectElement.append(optionElement);</w:t>
      </w:r>
    </w:p>
    <w:p w14:paraId="5391016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});</w:t>
      </w:r>
    </w:p>
    <w:p w14:paraId="7CEFC98B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1613E6BD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container = document.getElementById("form");</w:t>
      </w:r>
    </w:p>
    <w:p w14:paraId="1487A346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328F7A44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pElement.append(labelElement);</w:t>
      </w:r>
    </w:p>
    <w:p w14:paraId="45524145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pElement.append(selectElement);</w:t>
      </w:r>
    </w:p>
    <w:p w14:paraId="7F9EC13D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086844D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$('#form').append(pElement);</w:t>
      </w:r>
    </w:p>
    <w:p w14:paraId="4DFE6EBC" w14:textId="77777777" w:rsidR="00B41EC5" w:rsidRPr="00B41EC5" w:rsidRDefault="00B41EC5" w:rsidP="00A409B2">
      <w:pPr>
        <w:pStyle w:val="a2"/>
        <w:numPr>
          <w:ilvl w:val="0"/>
          <w:numId w:val="36"/>
        </w:numPr>
      </w:pPr>
      <w:r>
        <w:t xml:space="preserve">                </w:t>
      </w:r>
      <w:r w:rsidRPr="00B41EC5">
        <w:t>SelectFilter.init("id_select-" + subject.id, subject.str, 0, "/static/admin/");</w:t>
      </w:r>
    </w:p>
    <w:p w14:paraId="34EAFDA3" w14:textId="77777777" w:rsid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</w:t>
      </w:r>
      <w:r>
        <w:t>});</w:t>
      </w:r>
    </w:p>
    <w:p w14:paraId="361119CD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    },</w:t>
      </w:r>
    </w:p>
    <w:p w14:paraId="4917A12B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    error: function (err) {</w:t>
      </w:r>
    </w:p>
    <w:p w14:paraId="2A8EC457" w14:textId="77777777" w:rsidR="00B41EC5" w:rsidRPr="00106DC3" w:rsidRDefault="00B41EC5" w:rsidP="00A409B2">
      <w:pPr>
        <w:pStyle w:val="a2"/>
        <w:numPr>
          <w:ilvl w:val="0"/>
          <w:numId w:val="36"/>
        </w:numPr>
        <w:rPr>
          <w:lang w:val="ru-RU"/>
        </w:rPr>
      </w:pPr>
      <w:r w:rsidRPr="00106DC3">
        <w:rPr>
          <w:lang w:val="ru-RU"/>
        </w:rPr>
        <w:t xml:space="preserve">            </w:t>
      </w:r>
      <w:r>
        <w:t>console</w:t>
      </w:r>
      <w:r w:rsidRPr="00106DC3">
        <w:rPr>
          <w:lang w:val="ru-RU"/>
        </w:rPr>
        <w:t>.</w:t>
      </w:r>
      <w:r>
        <w:t>error</w:t>
      </w:r>
      <w:r w:rsidRPr="00106DC3">
        <w:rPr>
          <w:lang w:val="ru-RU"/>
        </w:rPr>
        <w:t>('Произошла ошибка при получении данных из базы данных');</w:t>
      </w:r>
    </w:p>
    <w:p w14:paraId="420F0FA7" w14:textId="77777777" w:rsidR="00B41EC5" w:rsidRDefault="00B41EC5" w:rsidP="00A409B2">
      <w:pPr>
        <w:pStyle w:val="a2"/>
        <w:numPr>
          <w:ilvl w:val="0"/>
          <w:numId w:val="36"/>
        </w:numPr>
      </w:pPr>
      <w:r w:rsidRPr="00106DC3">
        <w:rPr>
          <w:lang w:val="ru-RU"/>
        </w:rPr>
        <w:t xml:space="preserve">        </w:t>
      </w:r>
      <w:r>
        <w:t>}</w:t>
      </w:r>
    </w:p>
    <w:p w14:paraId="56D84F89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});</w:t>
      </w:r>
    </w:p>
    <w:p w14:paraId="613BB33C" w14:textId="3062731C" w:rsidR="00B41EC5" w:rsidRDefault="00B41EC5" w:rsidP="00A409B2">
      <w:pPr>
        <w:pStyle w:val="a2"/>
        <w:numPr>
          <w:ilvl w:val="0"/>
          <w:numId w:val="36"/>
        </w:numPr>
      </w:pPr>
      <w:r>
        <w:t>}</w:t>
      </w:r>
    </w:p>
    <w:p w14:paraId="4BE6C8AC" w14:textId="06AF6F03" w:rsidR="00A23DD4" w:rsidRDefault="00A23DD4" w:rsidP="00A23DD4">
      <w:pPr>
        <w:pStyle w:val="a4"/>
      </w:pPr>
      <w:r>
        <w:t xml:space="preserve">В этой функции мы отправляем на сервер джанго </w:t>
      </w:r>
      <w:r>
        <w:rPr>
          <w:lang w:val="en-US"/>
        </w:rPr>
        <w:t>ajax</w:t>
      </w:r>
      <w:r w:rsidRPr="00A23DD4">
        <w:t>-</w:t>
      </w:r>
      <w:r>
        <w:t xml:space="preserve">запрос с выбранными опциями (7-13). Затем мы получаем в ответе </w:t>
      </w:r>
      <w:r>
        <w:rPr>
          <w:lang w:val="en-US"/>
        </w:rPr>
        <w:t>json</w:t>
      </w:r>
      <w:r>
        <w:t xml:space="preserve"> из классов, соответствующих предемету и выбранных классов (15-18). Оборачиваем значения в списки (20-40). </w:t>
      </w:r>
    </w:p>
    <w:p w14:paraId="13426C75" w14:textId="009BCE10" w:rsidR="00DA25F1" w:rsidRDefault="00DA25F1" w:rsidP="00A23DD4">
      <w:pPr>
        <w:pStyle w:val="a4"/>
      </w:pPr>
      <w:r>
        <w:t xml:space="preserve">Теперь рассмотрим функцию по </w:t>
      </w:r>
      <w:r w:rsidRPr="00B41EC5">
        <w:t>url: '/teachers/getDataFromDB/'</w:t>
      </w:r>
      <w:r>
        <w:t>:</w:t>
      </w:r>
    </w:p>
    <w:p w14:paraId="15EB6A16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>def getDataFromDB(request):</w:t>
      </w:r>
    </w:p>
    <w:p w14:paraId="03519D6C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selected_values = request.GET.getlist('selectedValues[]')</w:t>
      </w:r>
    </w:p>
    <w:p w14:paraId="6D10DA06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teacher_id = request.GET.get('teacherId')</w:t>
      </w:r>
    </w:p>
    <w:p w14:paraId="3A891550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teacher = get_object_or_404(Teacher, id=teacher_id)</w:t>
      </w:r>
    </w:p>
    <w:p w14:paraId="380375A8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77C56E77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classes_by_subjects = {'array': [], }</w:t>
      </w:r>
    </w:p>
    <w:p w14:paraId="6C2BD386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685EA51A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for selectedValue in selected_values:</w:t>
      </w:r>
    </w:p>
    <w:p w14:paraId="11F0C62B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subject = get_object_or_404(Discipline, id=selectedValue)</w:t>
      </w:r>
    </w:p>
    <w:p w14:paraId="5CEF0C6D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classes_with_subject = Class.objects.filter(subject=subject)</w:t>
      </w:r>
    </w:p>
    <w:p w14:paraId="59BCA343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selected_classes_strs = TeacherSubjectClass.objects.filter(subject=subject, teacher=teacher)</w:t>
      </w:r>
    </w:p>
    <w:p w14:paraId="34D0303C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31D7410B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subject_data = {</w:t>
      </w:r>
    </w:p>
    <w:p w14:paraId="29E71545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'subject': subject.serializable,</w:t>
      </w:r>
    </w:p>
    <w:p w14:paraId="2127BC7A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'classes': [cls.serializable for cls in classes_with_subject],</w:t>
      </w:r>
    </w:p>
    <w:p w14:paraId="0C7667F2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'selectedClassesId': [selected_str._class.id for selected_str in selected_classes_strs],</w:t>
      </w:r>
    </w:p>
    <w:p w14:paraId="357E574D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lastRenderedPageBreak/>
        <w:t xml:space="preserve">        }</w:t>
      </w:r>
    </w:p>
    <w:p w14:paraId="4AE7FB24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409A6992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classes_by_subjects['array'].append(subject_data)</w:t>
      </w:r>
    </w:p>
    <w:p w14:paraId="7ED0E98A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743CFD12" w14:textId="67E73795" w:rsid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return JsonResponse(classes_by_subjects)</w:t>
      </w:r>
    </w:p>
    <w:p w14:paraId="2C4C4451" w14:textId="256EAFF8" w:rsidR="00DA25F1" w:rsidRDefault="00DA25F1" w:rsidP="00DA25F1">
      <w:pPr>
        <w:pStyle w:val="a4"/>
      </w:pPr>
      <w:r>
        <w:t>В ней мы при</w:t>
      </w:r>
      <w:r w:rsidR="00C47ECE">
        <w:t>н</w:t>
      </w:r>
      <w:r>
        <w:t xml:space="preserve">имаем значения (2-3). Далее происходит выборка из таблиц тех классов, в программе которых есть выбранный предмет и выбранные классы из таблицы, где учителю уже назначен класс (8-19).  Далее упаковываем все элементы в </w:t>
      </w:r>
      <w:r>
        <w:rPr>
          <w:lang w:val="en-US"/>
        </w:rPr>
        <w:t>json</w:t>
      </w:r>
      <w:r w:rsidRPr="00DA25F1">
        <w:t xml:space="preserve"> </w:t>
      </w:r>
      <w:r>
        <w:t xml:space="preserve">и отправляем в </w:t>
      </w:r>
      <w:r>
        <w:rPr>
          <w:lang w:val="en-US"/>
        </w:rPr>
        <w:t>js</w:t>
      </w:r>
      <w:r>
        <w:t>.</w:t>
      </w:r>
    </w:p>
    <w:p w14:paraId="7219A948" w14:textId="06F341A7" w:rsidR="00BD7FE9" w:rsidRDefault="00BD7FE9" w:rsidP="00DA25F1">
      <w:pPr>
        <w:pStyle w:val="a4"/>
      </w:pPr>
      <w:r>
        <w:t xml:space="preserve">Рассмотрим теперь сохранение формы. Мы сразу поставили на неё обработчик. Заглянем в </w:t>
      </w:r>
      <w:r>
        <w:rPr>
          <w:lang w:val="en-US"/>
        </w:rPr>
        <w:t>js</w:t>
      </w:r>
      <w:r>
        <w:t>:</w:t>
      </w:r>
    </w:p>
    <w:p w14:paraId="14BDAC04" w14:textId="77777777" w:rsidR="00BD7FE9" w:rsidRDefault="00BD7FE9" w:rsidP="00A409B2">
      <w:pPr>
        <w:pStyle w:val="a2"/>
        <w:numPr>
          <w:ilvl w:val="0"/>
          <w:numId w:val="38"/>
        </w:numPr>
      </w:pPr>
      <w:r>
        <w:t>function handleFormSubmit(event) {</w:t>
      </w:r>
    </w:p>
    <w:p w14:paraId="4B7CD990" w14:textId="77777777" w:rsidR="00BD7FE9" w:rsidRPr="00106DC3" w:rsidRDefault="00BD7FE9" w:rsidP="00A409B2">
      <w:pPr>
        <w:pStyle w:val="a2"/>
        <w:numPr>
          <w:ilvl w:val="0"/>
          <w:numId w:val="38"/>
        </w:numPr>
        <w:rPr>
          <w:lang w:val="ru-RU"/>
        </w:rPr>
      </w:pPr>
      <w:r w:rsidRPr="00106DC3">
        <w:rPr>
          <w:lang w:val="ru-RU"/>
        </w:rPr>
        <w:t xml:space="preserve">    // </w:t>
      </w:r>
      <w:r>
        <w:t>event</w:t>
      </w:r>
      <w:r w:rsidRPr="00106DC3">
        <w:rPr>
          <w:lang w:val="ru-RU"/>
        </w:rPr>
        <w:t>.</w:t>
      </w:r>
      <w:r>
        <w:t>preventDefault</w:t>
      </w:r>
      <w:r w:rsidRPr="00106DC3">
        <w:rPr>
          <w:lang w:val="ru-RU"/>
        </w:rPr>
        <w:t>(); // Предотвращение стандартного поведения отправки формы</w:t>
      </w:r>
    </w:p>
    <w:p w14:paraId="0FB3476D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106DC3">
        <w:rPr>
          <w:lang w:val="ru-RU"/>
        </w:rPr>
        <w:t xml:space="preserve">    </w:t>
      </w:r>
      <w:r w:rsidRPr="00BD7FE9">
        <w:t>var selects = document.body.querySelectorAll('select[id^="id_select-"][id$="to"]');</w:t>
      </w:r>
    </w:p>
    <w:p w14:paraId="6BC7D977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var selectOptions = [];</w:t>
      </w:r>
    </w:p>
    <w:p w14:paraId="6CEEA543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1A46DF12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selects.forEach(function (select) {</w:t>
      </w:r>
    </w:p>
    <w:p w14:paraId="2BE88663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var options = Array.from(select.options).map(function (option) {</w:t>
      </w:r>
    </w:p>
    <w:p w14:paraId="12785D6F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return option.value;</w:t>
      </w:r>
    </w:p>
    <w:p w14:paraId="2EA51A2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});</w:t>
      </w:r>
    </w:p>
    <w:p w14:paraId="0EE9382B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241C6F9D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selectOptions.push({</w:t>
      </w:r>
    </w:p>
    <w:p w14:paraId="71F2910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'id_subject': parseInt(select.id.match(/\d+/)[0]),</w:t>
      </w:r>
    </w:p>
    <w:p w14:paraId="01B2C630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'classes': options</w:t>
      </w:r>
    </w:p>
    <w:p w14:paraId="4269D0A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})</w:t>
      </w:r>
    </w:p>
    <w:p w14:paraId="7076F08F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});</w:t>
      </w:r>
    </w:p>
    <w:p w14:paraId="1DF796E3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267324D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var data = {</w:t>
      </w:r>
    </w:p>
    <w:p w14:paraId="2A593A7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'teacher_id': document.getElementById('teacherId').value,</w:t>
      </w:r>
    </w:p>
    <w:p w14:paraId="3C252327" w14:textId="77777777" w:rsid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</w:t>
      </w:r>
      <w:r>
        <w:t>'array': selectOptions,</w:t>
      </w:r>
    </w:p>
    <w:p w14:paraId="77C257EC" w14:textId="77777777" w:rsidR="00BD7FE9" w:rsidRDefault="00BD7FE9" w:rsidP="00A409B2">
      <w:pPr>
        <w:pStyle w:val="a2"/>
        <w:numPr>
          <w:ilvl w:val="0"/>
          <w:numId w:val="38"/>
        </w:numPr>
      </w:pPr>
      <w:r>
        <w:t xml:space="preserve">    };</w:t>
      </w:r>
    </w:p>
    <w:p w14:paraId="75B3E0E2" w14:textId="77777777" w:rsidR="00BD7FE9" w:rsidRDefault="00BD7FE9" w:rsidP="00A409B2">
      <w:pPr>
        <w:pStyle w:val="a2"/>
        <w:numPr>
          <w:ilvl w:val="0"/>
          <w:numId w:val="38"/>
        </w:numPr>
      </w:pPr>
    </w:p>
    <w:p w14:paraId="10C72A87" w14:textId="77777777" w:rsidR="00BD7FE9" w:rsidRDefault="00BD7FE9" w:rsidP="00A409B2">
      <w:pPr>
        <w:pStyle w:val="a2"/>
        <w:numPr>
          <w:ilvl w:val="0"/>
          <w:numId w:val="38"/>
        </w:numPr>
      </w:pPr>
    </w:p>
    <w:p w14:paraId="43B72A3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>
        <w:t xml:space="preserve">    </w:t>
      </w:r>
      <w:r w:rsidRPr="00BD7FE9">
        <w:t>var xhr = new XMLHttpRequest();</w:t>
      </w:r>
    </w:p>
    <w:p w14:paraId="64DBBAD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xhr.open('POST', '/teachers/classes_field_form/', true);</w:t>
      </w:r>
    </w:p>
    <w:p w14:paraId="5C9C177C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xhr.setRequestHeader('Content-Type', 'application/json');</w:t>
      </w:r>
    </w:p>
    <w:p w14:paraId="6B3DC52A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3BC1C349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xhr.onreadystatechange = function () {</w:t>
      </w:r>
    </w:p>
    <w:p w14:paraId="136D9812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if (xhr.readyState === 4 &amp;&amp; xhr.status === 200) {</w:t>
      </w:r>
    </w:p>
    <w:p w14:paraId="6E6FA821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console.log('AJAX request successful');</w:t>
      </w:r>
    </w:p>
    <w:p w14:paraId="4C91DFA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</w:t>
      </w:r>
    </w:p>
    <w:p w14:paraId="133E6955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};</w:t>
      </w:r>
    </w:p>
    <w:p w14:paraId="5C5B9CEC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419FE8AB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xhr.send(JSON.stringify(data));</w:t>
      </w:r>
    </w:p>
    <w:p w14:paraId="3D2A6442" w14:textId="705AD932" w:rsidR="00BD7FE9" w:rsidRPr="00BD7FE9" w:rsidRDefault="00BD7FE9" w:rsidP="00A409B2">
      <w:pPr>
        <w:pStyle w:val="a2"/>
        <w:numPr>
          <w:ilvl w:val="0"/>
          <w:numId w:val="38"/>
        </w:numPr>
        <w:rPr>
          <w:lang w:val="ru-RU"/>
        </w:rPr>
      </w:pPr>
      <w:r>
        <w:t>}</w:t>
      </w:r>
    </w:p>
    <w:p w14:paraId="684B52EA" w14:textId="10F16270" w:rsidR="00BD7FE9" w:rsidRDefault="00BD7FE9" w:rsidP="00BD7FE9">
      <w:pPr>
        <w:pStyle w:val="a4"/>
      </w:pPr>
      <w:r>
        <w:t xml:space="preserve">В этой функции мы, помимо стандартного сохранения модели учитель (2), будем отсылать дополнительные данные на сервер. Сначала возьмём все выпадающие списки по регулярному выражению (3). Затем в каждом списке </w:t>
      </w:r>
      <w:r>
        <w:lastRenderedPageBreak/>
        <w:t>будем</w:t>
      </w:r>
      <w:r w:rsidR="00576400" w:rsidRPr="00576400">
        <w:t xml:space="preserve"> </w:t>
      </w:r>
      <w:r w:rsidR="00576400">
        <w:t xml:space="preserve">брать все и выбранные элементы, а также самого учителя. </w:t>
      </w:r>
      <w:r w:rsidR="00CA219E">
        <w:t xml:space="preserve">Далее формируем в </w:t>
      </w:r>
      <w:r w:rsidR="00CA219E">
        <w:rPr>
          <w:lang w:val="en-US"/>
        </w:rPr>
        <w:t>json</w:t>
      </w:r>
      <w:r w:rsidR="00CA219E" w:rsidRPr="00CA219E">
        <w:t xml:space="preserve"> </w:t>
      </w:r>
      <w:r w:rsidR="00CA219E">
        <w:t xml:space="preserve">все выбранные элементы (17-20) и передаём на сервер (23-33). </w:t>
      </w:r>
    </w:p>
    <w:p w14:paraId="175A0C6D" w14:textId="076B0563" w:rsidR="00CA219E" w:rsidRDefault="00CA219E" w:rsidP="00BD7FE9">
      <w:pPr>
        <w:pStyle w:val="a4"/>
      </w:pPr>
      <w:r>
        <w:t>Посмотрим на обработку этих элементов на сервере:</w:t>
      </w:r>
    </w:p>
    <w:p w14:paraId="4E1F5912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>@csrf_exempt</w:t>
      </w:r>
    </w:p>
    <w:p w14:paraId="23A8F22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>def classes_field_form(request):</w:t>
      </w:r>
    </w:p>
    <w:p w14:paraId="235EFAF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if request.method == 'POST':</w:t>
      </w:r>
    </w:p>
    <w:p w14:paraId="0DCDC68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data = json.loads(request.body)</w:t>
      </w:r>
    </w:p>
    <w:p w14:paraId="2A4697E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subjects_array = data.get('array')</w:t>
      </w:r>
    </w:p>
    <w:p w14:paraId="713EC88B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teacher_id = data.get('teacher_id')</w:t>
      </w:r>
    </w:p>
    <w:p w14:paraId="10A062D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 = get_object_or_404(Teacher, id=teacher_id)</w:t>
      </w:r>
    </w:p>
    <w:p w14:paraId="73FCFD77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old_objects = TeacherSubjectClass.objects.filter(teacher=teacher)</w:t>
      </w:r>
    </w:p>
    <w:p w14:paraId="4B94A7E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new_objects = []</w:t>
      </w:r>
    </w:p>
    <w:p w14:paraId="20F94113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154243AE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for subject in subjects_array:</w:t>
      </w:r>
    </w:p>
    <w:p w14:paraId="2A2B3285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for class_id in subject['classes']:</w:t>
      </w:r>
    </w:p>
    <w:p w14:paraId="563DD6A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new_objects.append(TeacherSubjectClass(</w:t>
      </w:r>
    </w:p>
    <w:p w14:paraId="1D60C9AB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teacher=teacher,</w:t>
      </w:r>
    </w:p>
    <w:p w14:paraId="25256869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subject=get_object_or_404(Discipline, id=subject['id_subject']),</w:t>
      </w:r>
    </w:p>
    <w:p w14:paraId="27233BF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_class=get_object_or_404(Class, id=class_id),</w:t>
      </w:r>
    </w:p>
    <w:p w14:paraId="0DC058F0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))</w:t>
      </w:r>
    </w:p>
    <w:p w14:paraId="27209960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28A8B57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deleted_objects = [obj.id for obj in old_objects if obj not in new_objects]</w:t>
      </w:r>
    </w:p>
    <w:p w14:paraId="6B467BE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added_objects = [obj for obj in new_objects if obj not in old_objects]</w:t>
      </w:r>
    </w:p>
    <w:p w14:paraId="0A0C5FC8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17C32FB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all_objects = TeacherSubjectClass.objects.all()</w:t>
      </w:r>
    </w:p>
    <w:p w14:paraId="360AFBFD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5E71F7B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for old_obj in all_objects:</w:t>
      </w:r>
    </w:p>
    <w:p w14:paraId="553838E3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for add_abj in added_objects:</w:t>
      </w:r>
    </w:p>
    <w:p w14:paraId="68EB326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if old_obj._class == add_abj._class and old_obj.subject == add_abj.subject:</w:t>
      </w:r>
    </w:p>
    <w:p w14:paraId="21F9A6B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deleted_objects.append(old_obj.id)</w:t>
      </w:r>
    </w:p>
    <w:p w14:paraId="017E43CE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63FBF094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TeacherSubjectClass.objects.filter(id__in=deleted_objects).delete()</w:t>
      </w:r>
    </w:p>
    <w:p w14:paraId="5349473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TeacherSubjectClass.objects.bulk_create(added_objects)</w:t>
      </w:r>
    </w:p>
    <w:p w14:paraId="3D3CF78C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2FBA6262" w14:textId="4A5827DF" w:rsidR="00CA219E" w:rsidRPr="00CA219E" w:rsidRDefault="00CA219E" w:rsidP="00A409B2">
      <w:pPr>
        <w:pStyle w:val="a2"/>
        <w:numPr>
          <w:ilvl w:val="0"/>
          <w:numId w:val="39"/>
        </w:numPr>
        <w:rPr>
          <w:lang w:val="ru-RU"/>
        </w:rPr>
      </w:pPr>
      <w:r w:rsidRPr="00CA219E">
        <w:t xml:space="preserve">    </w:t>
      </w:r>
      <w:r>
        <w:t>return HttpResponse('ok')</w:t>
      </w:r>
    </w:p>
    <w:p w14:paraId="32FE7758" w14:textId="4E53F129" w:rsidR="00CA219E" w:rsidRDefault="00CA219E" w:rsidP="00CA219E">
      <w:pPr>
        <w:pStyle w:val="a4"/>
      </w:pPr>
      <w:r>
        <w:t xml:space="preserve">Сначала отключим проверку межсайтовый запросов 1. Затем возьмём все элементы из тела запроса 4. Извлечём </w:t>
      </w:r>
      <w:r>
        <w:rPr>
          <w:lang w:val="en-US"/>
        </w:rPr>
        <w:t>teacher</w:t>
      </w:r>
      <w:r w:rsidRPr="00CA219E">
        <w:t xml:space="preserve"> </w:t>
      </w:r>
      <w:r>
        <w:t>и классы</w:t>
      </w:r>
      <w:r w:rsidR="00354882">
        <w:t>-</w:t>
      </w:r>
      <w:r>
        <w:t>предмет</w:t>
      </w:r>
      <w:r w:rsidR="00354882">
        <w:t xml:space="preserve"> 5-7</w:t>
      </w:r>
      <w:r>
        <w:t>.</w:t>
      </w:r>
      <w:r w:rsidR="00354882">
        <w:t xml:space="preserve"> Возьмём все классы, в которых вёл учитель. Затем возьмём новые данные</w:t>
      </w:r>
      <w:r>
        <w:t xml:space="preserve"> </w:t>
      </w:r>
      <w:r w:rsidR="00354882">
        <w:t>11-17. Сравним, какие предметы стали новыми (их нужно будет добавить) 20. И узнаем, какие следует удалить 19. Затем среди добавленных классов проверим, что в них никакой другой учитель не ведёт 22 -26, все существующие записи нужно будет удалить 27. Проведём процедуры массового удаления и массовой вставки 29-30.</w:t>
      </w:r>
    </w:p>
    <w:p w14:paraId="0557A3DD" w14:textId="756D0304" w:rsidR="00F3243C" w:rsidRPr="00F3243C" w:rsidRDefault="00F3243C" w:rsidP="00CA219E">
      <w:pPr>
        <w:pStyle w:val="a4"/>
      </w:pPr>
      <w:r>
        <w:lastRenderedPageBreak/>
        <w:t xml:space="preserve">Аналогичные части приложений будем реализовывать вышеописанным образом. Скрины работы приводятся в приложении </w:t>
      </w:r>
      <w:r>
        <w:rPr>
          <w:lang w:val="en-US"/>
        </w:rPr>
        <w:t>E</w:t>
      </w:r>
      <w:r>
        <w:t>.</w:t>
      </w:r>
    </w:p>
    <w:p w14:paraId="515AA8AE" w14:textId="41B80D3A" w:rsidR="008E77D4" w:rsidRPr="00C47ECE" w:rsidRDefault="00AB6D7A" w:rsidP="000C3171">
      <w:pPr>
        <w:pStyle w:val="1"/>
        <w:numPr>
          <w:ilvl w:val="0"/>
          <w:numId w:val="0"/>
        </w:numPr>
        <w:ind w:left="431"/>
        <w:jc w:val="both"/>
        <w:rPr>
          <w:lang w:val="ru-RU"/>
        </w:rPr>
      </w:pPr>
      <w:bookmarkStart w:id="9" w:name="_Toc166010743"/>
      <w:r w:rsidRPr="00AB6D7A">
        <w:rPr>
          <w:lang w:val="ru-RU"/>
        </w:rPr>
        <w:lastRenderedPageBreak/>
        <w:t>Заключение</w:t>
      </w:r>
      <w:bookmarkEnd w:id="9"/>
      <w:r w:rsidR="001479FB" w:rsidRPr="00702C81">
        <w:rPr>
          <w:lang w:val="ru-RU"/>
        </w:rPr>
        <w:t xml:space="preserve"> </w:t>
      </w:r>
    </w:p>
    <w:p w14:paraId="7BBD82AB" w14:textId="0FF4B3A4" w:rsidR="000C3171" w:rsidRDefault="000C3171" w:rsidP="001479FB">
      <w:pPr>
        <w:pStyle w:val="a4"/>
      </w:pPr>
      <w:r>
        <w:t>Прохождение практики началось с ознакомления со структурой подразделения и организацией производственно-технологического процесса.</w:t>
      </w:r>
    </w:p>
    <w:p w14:paraId="399C4F7A" w14:textId="3A5749D4" w:rsidR="000C3171" w:rsidRDefault="000C3171" w:rsidP="001479FB">
      <w:pPr>
        <w:pStyle w:val="a4"/>
      </w:pPr>
      <w:r>
        <w:t>Для разработки прототипа приложения на первом этапе были рассмотрены и изучены аналоги существующих решений.</w:t>
      </w:r>
    </w:p>
    <w:p w14:paraId="65A919D2" w14:textId="77777777" w:rsidR="008E77D4" w:rsidRDefault="001479FB" w:rsidP="001479FB">
      <w:pPr>
        <w:pStyle w:val="a4"/>
      </w:pPr>
      <w:r w:rsidRPr="001479FB">
        <w:t>В процессе создания проекта были установлены необходимые библиотеки для работы приложения. Затем был разработан фронтенд, начиная с создания каркаса приложения и заготовок для различных страниц. Далее произошло создание моделей данных и выполнение миграций для хранения информации в базе данных. Оформление стилей и визуальное оформление приложения позволили создать привлекательный дизайн. Настройка админ-панели обеспечила возможность управления данными. Создание форм и валидация полей ввода пользователя помогли обеспечить корректный ввод данных. Для заполнения информации в приложении были собраны данные о предметах, преподавателях и аудиториях.</w:t>
      </w:r>
    </w:p>
    <w:p w14:paraId="672987A3" w14:textId="0D105BBB" w:rsidR="00702C81" w:rsidRDefault="00807CA7" w:rsidP="00807CA7">
      <w:pPr>
        <w:pStyle w:val="a4"/>
      </w:pPr>
      <w:r>
        <w:t>Таким образом, в</w:t>
      </w:r>
      <w:r w:rsidR="001479FB" w:rsidRPr="001479FB">
        <w:t xml:space="preserve"> результате </w:t>
      </w:r>
      <w:r w:rsidR="00D61087">
        <w:t>прохождения</w:t>
      </w:r>
      <w:r>
        <w:t xml:space="preserve"> всех этапов</w:t>
      </w:r>
      <w:r w:rsidR="001479FB" w:rsidRPr="001479FB">
        <w:t xml:space="preserve"> был</w:t>
      </w:r>
      <w:r w:rsidR="00702C81">
        <w:t>а</w:t>
      </w:r>
      <w:r w:rsidR="001479FB" w:rsidRPr="001479FB">
        <w:t xml:space="preserve"> создан</w:t>
      </w:r>
      <w:r w:rsidR="00702C81">
        <w:t>а</w:t>
      </w:r>
      <w:r w:rsidR="001479FB" w:rsidRPr="001479FB">
        <w:t xml:space="preserve"> </w:t>
      </w:r>
      <w:r w:rsidR="00702C81">
        <w:t>заготовка</w:t>
      </w:r>
      <w:r w:rsidR="001479FB" w:rsidRPr="001479FB">
        <w:t xml:space="preserve"> приложени</w:t>
      </w:r>
      <w:r w:rsidR="00702C81">
        <w:t>я</w:t>
      </w:r>
      <w:r w:rsidR="001479FB" w:rsidRPr="001479FB">
        <w:t xml:space="preserve"> «Расписание», предоставляющее пользователям удобный и функциональный инструмент для </w:t>
      </w:r>
      <w:r w:rsidR="00702C81">
        <w:t>сбора информации</w:t>
      </w:r>
      <w:r w:rsidR="001479FB" w:rsidRPr="001479FB">
        <w:t xml:space="preserve"> и просмотра расписания учебных занятий.</w:t>
      </w:r>
    </w:p>
    <w:p w14:paraId="56A8E7CA" w14:textId="6EA5B5B9" w:rsidR="00F2077F" w:rsidRPr="001505E2" w:rsidRDefault="00F2077F" w:rsidP="00F2077F">
      <w:pPr>
        <w:pStyle w:val="1"/>
        <w:numPr>
          <w:ilvl w:val="0"/>
          <w:numId w:val="0"/>
        </w:numPr>
        <w:ind w:left="432"/>
        <w:jc w:val="both"/>
        <w:rPr>
          <w:lang w:val="ru-RU"/>
        </w:rPr>
      </w:pPr>
      <w:bookmarkStart w:id="10" w:name="_Toc166010744"/>
      <w:r>
        <w:rPr>
          <w:lang w:val="ru-RU"/>
        </w:rPr>
        <w:lastRenderedPageBreak/>
        <w:t>Список</w:t>
      </w:r>
      <w:r w:rsidRPr="001505E2">
        <w:rPr>
          <w:lang w:val="ru-RU"/>
        </w:rPr>
        <w:t xml:space="preserve"> </w:t>
      </w:r>
      <w:r>
        <w:rPr>
          <w:lang w:val="ru-RU"/>
        </w:rPr>
        <w:t>источников</w:t>
      </w:r>
      <w:bookmarkEnd w:id="10"/>
    </w:p>
    <w:p w14:paraId="4EA4FD2E" w14:textId="3F6C4818" w:rsidR="00A916AC" w:rsidRDefault="002B20B6" w:rsidP="00A409B2">
      <w:pPr>
        <w:pStyle w:val="a4"/>
        <w:numPr>
          <w:ilvl w:val="0"/>
          <w:numId w:val="40"/>
        </w:numPr>
      </w:pPr>
      <w:r w:rsidRPr="002B20B6">
        <w:t>Студенческое конструкторское бюро «Робототехника» (СКБ «Робототехника»)</w:t>
      </w:r>
      <w:r w:rsidR="00A916AC" w:rsidRPr="00A916AC">
        <w:t>.</w:t>
      </w:r>
      <w:r>
        <w:t xml:space="preserve"> </w:t>
      </w:r>
      <w:r w:rsidR="00A916AC" w:rsidRPr="00A916AC">
        <w:t xml:space="preserve">URL: </w:t>
      </w:r>
      <w:hyperlink r:id="rId15" w:history="1">
        <w:r w:rsidR="00A916AC" w:rsidRPr="00917CAE">
          <w:rPr>
            <w:rStyle w:val="aff0"/>
          </w:rPr>
          <w:t>https://www.miet.ru/structure/s/2786/e/94105/35</w:t>
        </w:r>
      </w:hyperlink>
      <w:r w:rsidR="00A916AC" w:rsidRPr="00A916AC">
        <w:t xml:space="preserve"> (дата обращения: 27 апреля 2024) . </w:t>
      </w:r>
    </w:p>
    <w:p w14:paraId="0B5FB2ED" w14:textId="381699BC" w:rsidR="00A916AC" w:rsidRDefault="002B20B6" w:rsidP="00A409B2">
      <w:pPr>
        <w:pStyle w:val="a4"/>
        <w:numPr>
          <w:ilvl w:val="0"/>
          <w:numId w:val="40"/>
        </w:numPr>
      </w:pPr>
      <w:r>
        <w:t>БИТ.Расписание Лайт</w:t>
      </w:r>
      <w:r w:rsidR="00A916AC" w:rsidRPr="00A916AC">
        <w:t>.</w:t>
      </w:r>
      <w:r>
        <w:t xml:space="preserve"> </w:t>
      </w:r>
      <w:r w:rsidR="00A916AC" w:rsidRPr="00A916AC">
        <w:t xml:space="preserve">URL: </w:t>
      </w:r>
      <w:hyperlink r:id="rId16" w:history="1">
        <w:r w:rsidR="00A916AC" w:rsidRPr="00917CAE">
          <w:rPr>
            <w:rStyle w:val="aff0"/>
          </w:rPr>
          <w:t>https://novosibirsk.1cbit.ru/1csoft/bit-raspisanie-lite/?utm_source=yandex&amp;utm_medium=cpc&amp;utm_campaign=marina&amp;utm_content=10589223974&amp;utm_term=программа%20для%20составления%20учебного%20расписания&amp;utm_referrer=https%3A%2F%2Fyandex.ru%2F</w:t>
        </w:r>
      </w:hyperlink>
      <w:r w:rsidR="00A916AC" w:rsidRPr="00A916AC">
        <w:t xml:space="preserve"> (дата обращения: 30 апреля 2024) . </w:t>
      </w:r>
    </w:p>
    <w:p w14:paraId="4D96D5ED" w14:textId="5614930B" w:rsidR="002B20B6" w:rsidRDefault="00A916AC" w:rsidP="00A409B2">
      <w:pPr>
        <w:pStyle w:val="a4"/>
        <w:numPr>
          <w:ilvl w:val="0"/>
          <w:numId w:val="40"/>
        </w:numPr>
      </w:pPr>
      <w:r w:rsidRPr="00A916AC">
        <w:t>Экспресс-расписание.</w:t>
      </w:r>
      <w:r w:rsidR="002B20B6">
        <w:t xml:space="preserve"> </w:t>
      </w:r>
      <w:r w:rsidRPr="00A916AC">
        <w:t xml:space="preserve">URL: </w:t>
      </w:r>
      <w:hyperlink r:id="rId17" w:history="1">
        <w:r w:rsidRPr="00917CAE">
          <w:rPr>
            <w:rStyle w:val="aff0"/>
          </w:rPr>
          <w:t>https://pbprog.ru/catalog/timetable</w:t>
        </w:r>
      </w:hyperlink>
      <w:r w:rsidRPr="00A916AC">
        <w:t xml:space="preserve"> (дата обращения: 25 апреля 2024). </w:t>
      </w:r>
    </w:p>
    <w:p w14:paraId="6D7BA204" w14:textId="6E59ED5A" w:rsidR="002B20B6" w:rsidRDefault="00A916AC" w:rsidP="00A409B2">
      <w:pPr>
        <w:pStyle w:val="a4"/>
        <w:numPr>
          <w:ilvl w:val="0"/>
          <w:numId w:val="40"/>
        </w:numPr>
      </w:pPr>
      <w:r w:rsidRPr="00A916AC">
        <w:t>Хронограф для расписания уроков.</w:t>
      </w:r>
      <w:r w:rsidR="002B20B6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18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uogornogo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obr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sakha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gov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ru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ikt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v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obrazovanii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hronograf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dlja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raspisanija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urokov</w:t>
        </w:r>
      </w:hyperlink>
      <w:r w:rsidRPr="002B20B6">
        <w:t xml:space="preserve"> </w:t>
      </w:r>
      <w:r w:rsidRPr="00A916AC">
        <w:t xml:space="preserve">(дата обращения: 22 апреля 2024). </w:t>
      </w:r>
    </w:p>
    <w:p w14:paraId="1A82FF91" w14:textId="0AF3862B" w:rsidR="002B20B6" w:rsidRDefault="00A916AC" w:rsidP="00A409B2">
      <w:pPr>
        <w:pStyle w:val="a4"/>
        <w:numPr>
          <w:ilvl w:val="0"/>
          <w:numId w:val="40"/>
        </w:numPr>
      </w:pPr>
      <w:r w:rsidRPr="00A916AC">
        <w:t>Ника Софт - Ника Колледж.</w:t>
      </w:r>
      <w:r w:rsidR="002B20B6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19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nikasoft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ru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nika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college</w:t>
        </w:r>
        <w:r w:rsidR="002B20B6" w:rsidRPr="002B20B6">
          <w:rPr>
            <w:rStyle w:val="aff0"/>
          </w:rPr>
          <w:t>/</w:t>
        </w:r>
      </w:hyperlink>
      <w:r w:rsidRPr="002B20B6">
        <w:t xml:space="preserve"> </w:t>
      </w:r>
      <w:r w:rsidRPr="00A916AC">
        <w:t xml:space="preserve">(дата обращения: 03 мая 2024). </w:t>
      </w:r>
      <w:r w:rsidR="00F37A95">
        <w:t xml:space="preserve"> </w:t>
      </w:r>
    </w:p>
    <w:p w14:paraId="07FFB2DD" w14:textId="3B6EC576" w:rsidR="002B20B6" w:rsidRDefault="00A916AC" w:rsidP="00A409B2">
      <w:pPr>
        <w:pStyle w:val="a4"/>
        <w:numPr>
          <w:ilvl w:val="0"/>
          <w:numId w:val="40"/>
        </w:numPr>
      </w:pPr>
      <w:r w:rsidRPr="002B20B6">
        <w:rPr>
          <w:lang w:val="en-US"/>
        </w:rPr>
        <w:t>ASC</w:t>
      </w:r>
      <w:r w:rsidRPr="002B20B6">
        <w:t xml:space="preserve"> </w:t>
      </w:r>
      <w:r w:rsidRPr="002B20B6">
        <w:rPr>
          <w:lang w:val="en-US"/>
        </w:rPr>
        <w:t>Timetables</w:t>
      </w:r>
      <w:r w:rsidRPr="002B20B6">
        <w:t>.</w:t>
      </w:r>
      <w:r w:rsidR="00F37A95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20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www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asctimetables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com</w:t>
        </w:r>
        <w:r w:rsidR="002B20B6" w:rsidRPr="002B20B6">
          <w:rPr>
            <w:rStyle w:val="aff0"/>
          </w:rPr>
          <w:t>/</w:t>
        </w:r>
      </w:hyperlink>
      <w:r w:rsidRPr="002B20B6">
        <w:t xml:space="preserve"> </w:t>
      </w:r>
      <w:r w:rsidRPr="00A916AC">
        <w:t xml:space="preserve">(дата обращения: 01 мая 2024). </w:t>
      </w:r>
    </w:p>
    <w:p w14:paraId="4424543B" w14:textId="239A0F4B" w:rsidR="002B20B6" w:rsidRDefault="00F37A95" w:rsidP="00A409B2">
      <w:pPr>
        <w:pStyle w:val="a4"/>
        <w:numPr>
          <w:ilvl w:val="0"/>
          <w:numId w:val="40"/>
        </w:numPr>
      </w:pPr>
      <w:r>
        <w:t xml:space="preserve">Уроки </w:t>
      </w:r>
      <w:r w:rsidR="00A916AC" w:rsidRPr="00A916AC">
        <w:t>по Django.</w:t>
      </w:r>
      <w:r>
        <w:t xml:space="preserve"> </w:t>
      </w:r>
      <w:r w:rsidR="00A916AC" w:rsidRPr="00A916AC">
        <w:t xml:space="preserve">URL: </w:t>
      </w:r>
      <w:hyperlink r:id="rId21" w:history="1">
        <w:r w:rsidR="002B20B6" w:rsidRPr="00917CAE">
          <w:rPr>
            <w:rStyle w:val="aff0"/>
          </w:rPr>
          <w:t>https://proproprogs.ru/django4</w:t>
        </w:r>
      </w:hyperlink>
      <w:r w:rsidR="00A916AC" w:rsidRPr="00A916AC">
        <w:t xml:space="preserve"> (дата обращения: 28 апреля 2024). </w:t>
      </w:r>
    </w:p>
    <w:p w14:paraId="72A6100E" w14:textId="68497866" w:rsidR="00A916AC" w:rsidRDefault="00A916AC" w:rsidP="00A409B2">
      <w:pPr>
        <w:pStyle w:val="a4"/>
        <w:numPr>
          <w:ilvl w:val="0"/>
          <w:numId w:val="40"/>
        </w:numPr>
      </w:pPr>
      <w:r w:rsidRPr="00A916AC">
        <w:t>Документация по Django.</w:t>
      </w:r>
      <w:r w:rsidR="00F37A95">
        <w:t xml:space="preserve"> </w:t>
      </w:r>
      <w:r w:rsidRPr="00A916AC">
        <w:t xml:space="preserve">URL: </w:t>
      </w:r>
      <w:hyperlink r:id="rId22" w:history="1">
        <w:r w:rsidR="002B20B6" w:rsidRPr="00917CAE">
          <w:rPr>
            <w:rStyle w:val="aff0"/>
          </w:rPr>
          <w:t>https://docs.djangoproject.com/en/5.0/</w:t>
        </w:r>
      </w:hyperlink>
      <w:r w:rsidRPr="00A916AC">
        <w:t xml:space="preserve"> (</w:t>
      </w:r>
      <w:r w:rsidR="00F42171" w:rsidRPr="00A916AC">
        <w:t>дата обращения: 20 апреля 2024</w:t>
      </w:r>
      <w:r w:rsidRPr="00A916AC">
        <w:t>)</w:t>
      </w:r>
      <w:r w:rsidR="002B20B6">
        <w:t>.</w:t>
      </w:r>
    </w:p>
    <w:p w14:paraId="19AA53BE" w14:textId="659CDE2F" w:rsidR="00C20953" w:rsidRDefault="00F42171" w:rsidP="00C20953">
      <w:pPr>
        <w:pStyle w:val="a4"/>
        <w:numPr>
          <w:ilvl w:val="0"/>
          <w:numId w:val="40"/>
        </w:numPr>
      </w:pPr>
      <w:r w:rsidRPr="001333E7">
        <w:t>Django</w:t>
      </w:r>
      <w:r w:rsidR="001333E7">
        <w:t xml:space="preserve"> </w:t>
      </w:r>
      <w:r w:rsidR="001333E7" w:rsidRPr="001333E7">
        <w:t>|</w:t>
      </w:r>
      <w:r>
        <w:t xml:space="preserve"> Отношения  Многие ко многим. </w:t>
      </w:r>
      <w:r w:rsidRPr="001333E7">
        <w:rPr>
          <w:lang w:val="en-US"/>
        </w:rPr>
        <w:t>URL</w:t>
      </w:r>
      <w:r w:rsidRPr="001333E7">
        <w:t xml:space="preserve">: </w:t>
      </w:r>
      <w:hyperlink r:id="rId23" w:history="1">
        <w:r w:rsidR="001333E7" w:rsidRPr="001333E7">
          <w:rPr>
            <w:rStyle w:val="aff0"/>
            <w:lang w:val="en-US"/>
          </w:rPr>
          <w:t>https</w:t>
        </w:r>
        <w:r w:rsidR="001333E7" w:rsidRPr="001333E7">
          <w:rPr>
            <w:rStyle w:val="aff0"/>
          </w:rPr>
          <w:t>://</w:t>
        </w:r>
        <w:r w:rsidR="001333E7" w:rsidRPr="001333E7">
          <w:rPr>
            <w:rStyle w:val="aff0"/>
            <w:lang w:val="en-US"/>
          </w:rPr>
          <w:t>metanit</w:t>
        </w:r>
        <w:r w:rsidR="001333E7" w:rsidRPr="001333E7">
          <w:rPr>
            <w:rStyle w:val="aff0"/>
          </w:rPr>
          <w:t>.</w:t>
        </w:r>
        <w:r w:rsidR="001333E7" w:rsidRPr="001333E7">
          <w:rPr>
            <w:rStyle w:val="aff0"/>
            <w:lang w:val="en-US"/>
          </w:rPr>
          <w:t>com</w:t>
        </w:r>
        <w:r w:rsidR="001333E7" w:rsidRPr="001333E7">
          <w:rPr>
            <w:rStyle w:val="aff0"/>
          </w:rPr>
          <w:t>/</w:t>
        </w:r>
        <w:r w:rsidR="001333E7" w:rsidRPr="001333E7">
          <w:rPr>
            <w:rStyle w:val="aff0"/>
            <w:lang w:val="en-US"/>
          </w:rPr>
          <w:t>python</w:t>
        </w:r>
        <w:r w:rsidR="001333E7" w:rsidRPr="001333E7">
          <w:rPr>
            <w:rStyle w:val="aff0"/>
          </w:rPr>
          <w:t>/</w:t>
        </w:r>
        <w:r w:rsidR="001333E7" w:rsidRPr="001333E7">
          <w:rPr>
            <w:rStyle w:val="aff0"/>
            <w:lang w:val="en-US"/>
          </w:rPr>
          <w:t>django</w:t>
        </w:r>
        <w:r w:rsidR="001333E7" w:rsidRPr="001333E7">
          <w:rPr>
            <w:rStyle w:val="aff0"/>
          </w:rPr>
          <w:t>/5.7.</w:t>
        </w:r>
        <w:r w:rsidR="001333E7" w:rsidRPr="001333E7">
          <w:rPr>
            <w:rStyle w:val="aff0"/>
            <w:lang w:val="en-US"/>
          </w:rPr>
          <w:t>php</w:t>
        </w:r>
      </w:hyperlink>
      <w:r w:rsidR="001333E7" w:rsidRPr="001333E7">
        <w:t xml:space="preserve"> </w:t>
      </w:r>
      <w:r w:rsidRPr="00F42171">
        <w:t>(</w:t>
      </w:r>
      <w:r w:rsidRPr="00A916AC">
        <w:t xml:space="preserve">дата обращения: </w:t>
      </w:r>
      <w:r w:rsidRPr="00F42171">
        <w:t xml:space="preserve">5 </w:t>
      </w:r>
      <w:r>
        <w:t>мая</w:t>
      </w:r>
      <w:r w:rsidRPr="00A916AC">
        <w:t xml:space="preserve"> 2024</w:t>
      </w:r>
      <w:r w:rsidRPr="00F42171">
        <w:t>)</w:t>
      </w:r>
    </w:p>
    <w:p w14:paraId="3B62F5AA" w14:textId="54EBF724" w:rsidR="000D5DFE" w:rsidRPr="00DE147C" w:rsidRDefault="00C20953" w:rsidP="00E75A06">
      <w:pPr>
        <w:pStyle w:val="a4"/>
        <w:numPr>
          <w:ilvl w:val="0"/>
          <w:numId w:val="40"/>
        </w:numPr>
      </w:pPr>
      <w:r>
        <w:lastRenderedPageBreak/>
        <w:t xml:space="preserve">Приложение «АВТОРасписание» </w:t>
      </w:r>
      <w:r w:rsidRPr="00C20953">
        <w:t>|</w:t>
      </w:r>
      <w:r>
        <w:t xml:space="preserve"> Ютел. </w:t>
      </w:r>
      <w:r w:rsidRPr="00C20953">
        <w:t xml:space="preserve">URL: </w:t>
      </w:r>
      <w:hyperlink r:id="rId24" w:history="1">
        <w:r w:rsidRPr="000D5DFE">
          <w:rPr>
            <w:rStyle w:val="aff0"/>
            <w:lang w:val="en-US"/>
          </w:rPr>
          <w:t>http</w:t>
        </w:r>
        <w:r w:rsidRPr="00C20953">
          <w:rPr>
            <w:rStyle w:val="aff0"/>
          </w:rPr>
          <w:t>://</w:t>
        </w:r>
        <w:r w:rsidRPr="000D5DFE">
          <w:rPr>
            <w:rStyle w:val="aff0"/>
            <w:lang w:val="en-US"/>
          </w:rPr>
          <w:t>utelksp</w:t>
        </w:r>
        <w:r w:rsidRPr="00C20953">
          <w:rPr>
            <w:rStyle w:val="aff0"/>
          </w:rPr>
          <w:t>.</w:t>
        </w:r>
        <w:r w:rsidRPr="000D5DFE">
          <w:rPr>
            <w:rStyle w:val="aff0"/>
            <w:lang w:val="en-US"/>
          </w:rPr>
          <w:t>ru</w:t>
        </w:r>
        <w:r w:rsidRPr="00C20953">
          <w:rPr>
            <w:rStyle w:val="aff0"/>
          </w:rPr>
          <w:t>/</w:t>
        </w:r>
        <w:r w:rsidRPr="000D5DFE">
          <w:rPr>
            <w:rStyle w:val="aff0"/>
            <w:lang w:val="en-US"/>
          </w:rPr>
          <w:t>programs</w:t>
        </w:r>
        <w:r w:rsidRPr="00C20953">
          <w:rPr>
            <w:rStyle w:val="aff0"/>
          </w:rPr>
          <w:t>/</w:t>
        </w:r>
        <w:r w:rsidRPr="000D5DFE">
          <w:rPr>
            <w:rStyle w:val="aff0"/>
            <w:lang w:val="en-US"/>
          </w:rPr>
          <w:t>prilozhenie</w:t>
        </w:r>
        <w:r w:rsidRPr="00C20953">
          <w:rPr>
            <w:rStyle w:val="aff0"/>
          </w:rPr>
          <w:t>-</w:t>
        </w:r>
        <w:r w:rsidRPr="000D5DFE">
          <w:rPr>
            <w:rStyle w:val="aff0"/>
            <w:lang w:val="en-US"/>
          </w:rPr>
          <w:t>avtoraspisanie</w:t>
        </w:r>
      </w:hyperlink>
      <w:r w:rsidRPr="00C20953">
        <w:t xml:space="preserve"> (</w:t>
      </w:r>
      <w:r w:rsidRPr="00A916AC">
        <w:t xml:space="preserve">дата обращения: </w:t>
      </w:r>
      <w:r>
        <w:t>7</w:t>
      </w:r>
      <w:r w:rsidRPr="00F42171">
        <w:t xml:space="preserve"> </w:t>
      </w:r>
      <w:r>
        <w:t>мая</w:t>
      </w:r>
      <w:r w:rsidRPr="00A916AC">
        <w:t xml:space="preserve"> 2024</w:t>
      </w:r>
      <w:r w:rsidRPr="00C20953">
        <w:t>)</w:t>
      </w:r>
    </w:p>
    <w:p w14:paraId="7B751377" w14:textId="4C69A613" w:rsidR="000D5DFE" w:rsidRPr="00DE147C" w:rsidRDefault="007162F9" w:rsidP="00E75A06">
      <w:pPr>
        <w:pStyle w:val="a4"/>
        <w:numPr>
          <w:ilvl w:val="0"/>
          <w:numId w:val="40"/>
        </w:numPr>
      </w:pPr>
      <w:hyperlink r:id="rId25" w:history="1">
        <w:r w:rsidR="000D5DFE" w:rsidRPr="004F263F">
          <w:rPr>
            <w:rStyle w:val="aff0"/>
            <w:lang w:val="en-US"/>
          </w:rPr>
          <w:t>https</w:t>
        </w:r>
        <w:r w:rsidR="000D5DFE" w:rsidRPr="00DE147C">
          <w:rPr>
            <w:rStyle w:val="aff0"/>
          </w:rPr>
          <w:t>://</w:t>
        </w:r>
        <w:r w:rsidR="000D5DFE" w:rsidRPr="004F263F">
          <w:rPr>
            <w:rStyle w:val="aff0"/>
            <w:lang w:val="en-US"/>
          </w:rPr>
          <w:t>learn</w:t>
        </w:r>
        <w:r w:rsidR="000D5DFE" w:rsidRPr="00DE147C">
          <w:rPr>
            <w:rStyle w:val="aff0"/>
          </w:rPr>
          <w:t>.</w:t>
        </w:r>
        <w:r w:rsidR="000D5DFE" w:rsidRPr="004F263F">
          <w:rPr>
            <w:rStyle w:val="aff0"/>
            <w:lang w:val="en-US"/>
          </w:rPr>
          <w:t>javascript</w:t>
        </w:r>
        <w:r w:rsidR="000D5DFE" w:rsidRPr="00DE147C">
          <w:rPr>
            <w:rStyle w:val="aff0"/>
          </w:rPr>
          <w:t>.</w:t>
        </w:r>
        <w:r w:rsidR="000D5DFE" w:rsidRPr="004F263F">
          <w:rPr>
            <w:rStyle w:val="aff0"/>
            <w:lang w:val="en-US"/>
          </w:rPr>
          <w:t>ru</w:t>
        </w:r>
        <w:r w:rsidR="000D5DFE" w:rsidRPr="00DE147C">
          <w:rPr>
            <w:rStyle w:val="aff0"/>
          </w:rPr>
          <w:t>/</w:t>
        </w:r>
        <w:r w:rsidR="000D5DFE" w:rsidRPr="004F263F">
          <w:rPr>
            <w:rStyle w:val="aff0"/>
            <w:lang w:val="en-US"/>
          </w:rPr>
          <w:t>ajax</w:t>
        </w:r>
        <w:r w:rsidR="000D5DFE" w:rsidRPr="00DE147C">
          <w:rPr>
            <w:rStyle w:val="aff0"/>
          </w:rPr>
          <w:t>-</w:t>
        </w:r>
        <w:r w:rsidR="000D5DFE" w:rsidRPr="004F263F">
          <w:rPr>
            <w:rStyle w:val="aff0"/>
            <w:lang w:val="en-US"/>
          </w:rPr>
          <w:t>xmlhttprequest</w:t>
        </w:r>
      </w:hyperlink>
    </w:p>
    <w:p w14:paraId="78C72F45" w14:textId="4AB43E32" w:rsidR="000D5DFE" w:rsidRPr="00DE147C" w:rsidRDefault="007162F9" w:rsidP="00E75A06">
      <w:pPr>
        <w:pStyle w:val="a4"/>
        <w:numPr>
          <w:ilvl w:val="0"/>
          <w:numId w:val="40"/>
        </w:numPr>
      </w:pPr>
      <w:hyperlink r:id="rId26" w:history="1">
        <w:r w:rsidR="00DE147C" w:rsidRPr="00763C63">
          <w:rPr>
            <w:rStyle w:val="aff0"/>
            <w:lang w:val="en-US"/>
          </w:rPr>
          <w:t>https</w:t>
        </w:r>
        <w:r w:rsidR="00DE147C" w:rsidRPr="00DE147C">
          <w:rPr>
            <w:rStyle w:val="aff0"/>
          </w:rPr>
          <w:t>://</w:t>
        </w:r>
        <w:r w:rsidR="00DE147C" w:rsidRPr="00763C63">
          <w:rPr>
            <w:rStyle w:val="aff0"/>
            <w:lang w:val="en-US"/>
          </w:rPr>
          <w:t>www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webpupil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ru</w:t>
        </w:r>
        <w:r w:rsidR="00DE147C" w:rsidRPr="00DE147C">
          <w:rPr>
            <w:rStyle w:val="aff0"/>
          </w:rPr>
          <w:t>/</w:t>
        </w:r>
        <w:r w:rsidR="00DE147C" w:rsidRPr="00763C63">
          <w:rPr>
            <w:rStyle w:val="aff0"/>
            <w:lang w:val="en-US"/>
          </w:rPr>
          <w:t>javascript</w:t>
        </w:r>
        <w:r w:rsidR="00DE147C" w:rsidRPr="00DE147C">
          <w:rPr>
            <w:rStyle w:val="aff0"/>
          </w:rPr>
          <w:t>_</w:t>
        </w:r>
        <w:r w:rsidR="00DE147C" w:rsidRPr="00763C63">
          <w:rPr>
            <w:rStyle w:val="aff0"/>
            <w:lang w:val="en-US"/>
          </w:rPr>
          <w:t>view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php</w:t>
        </w:r>
        <w:r w:rsidR="00DE147C" w:rsidRPr="00DE147C">
          <w:rPr>
            <w:rStyle w:val="aff0"/>
          </w:rPr>
          <w:t>?</w:t>
        </w:r>
        <w:r w:rsidR="00DE147C" w:rsidRPr="00763C63">
          <w:rPr>
            <w:rStyle w:val="aff0"/>
            <w:lang w:val="en-US"/>
          </w:rPr>
          <w:t>id</w:t>
        </w:r>
        <w:r w:rsidR="00DE147C" w:rsidRPr="00DE147C">
          <w:rPr>
            <w:rStyle w:val="aff0"/>
          </w:rPr>
          <w:t>=243</w:t>
        </w:r>
      </w:hyperlink>
    </w:p>
    <w:p w14:paraId="5518BF7D" w14:textId="4CAA0DC6" w:rsidR="00DE147C" w:rsidRDefault="007162F9" w:rsidP="00E75A06">
      <w:pPr>
        <w:pStyle w:val="a4"/>
        <w:numPr>
          <w:ilvl w:val="0"/>
          <w:numId w:val="40"/>
        </w:numPr>
      </w:pPr>
      <w:hyperlink r:id="rId27" w:history="1">
        <w:r w:rsidR="005A7367" w:rsidRPr="00EC6B14">
          <w:rPr>
            <w:rStyle w:val="aff0"/>
          </w:rPr>
          <w:t>https://learn.javascript.ru/fetch</w:t>
        </w:r>
      </w:hyperlink>
    </w:p>
    <w:p w14:paraId="4AB21C18" w14:textId="53AECAE5" w:rsidR="005A7367" w:rsidRDefault="007162F9" w:rsidP="00E75A06">
      <w:pPr>
        <w:pStyle w:val="a4"/>
        <w:numPr>
          <w:ilvl w:val="0"/>
          <w:numId w:val="40"/>
        </w:numPr>
      </w:pPr>
      <w:hyperlink r:id="rId28" w:history="1">
        <w:r w:rsidR="00904472" w:rsidRPr="00E0060F">
          <w:rPr>
            <w:rStyle w:val="aff0"/>
          </w:rPr>
          <w:t>https://metanit.com/python/django/5.14.php</w:t>
        </w:r>
      </w:hyperlink>
    </w:p>
    <w:p w14:paraId="321A4BF4" w14:textId="426F0F19" w:rsidR="00904472" w:rsidRDefault="007162F9" w:rsidP="00E75A06">
      <w:pPr>
        <w:pStyle w:val="a4"/>
        <w:numPr>
          <w:ilvl w:val="0"/>
          <w:numId w:val="40"/>
        </w:numPr>
      </w:pPr>
      <w:hyperlink r:id="rId29" w:history="1">
        <w:r w:rsidR="00E75A06" w:rsidRPr="00574148">
          <w:rPr>
            <w:rStyle w:val="aff0"/>
          </w:rPr>
          <w:t>https://learn.javascript.ru/formdata</w:t>
        </w:r>
      </w:hyperlink>
    </w:p>
    <w:p w14:paraId="7AA1CD8F" w14:textId="63400A99" w:rsidR="00E75A06" w:rsidRDefault="007162F9" w:rsidP="00E75A06">
      <w:pPr>
        <w:pStyle w:val="a4"/>
        <w:numPr>
          <w:ilvl w:val="0"/>
          <w:numId w:val="40"/>
        </w:numPr>
      </w:pPr>
      <w:hyperlink r:id="rId30" w:history="1">
        <w:r w:rsidRPr="00E85B00">
          <w:rPr>
            <w:rStyle w:val="aff0"/>
          </w:rPr>
          <w:t>https://habr.com/ru/articles/128704/</w:t>
        </w:r>
      </w:hyperlink>
    </w:p>
    <w:p w14:paraId="0275DE9A" w14:textId="21EE01C1" w:rsidR="007162F9" w:rsidRDefault="003C78B2" w:rsidP="00E75A06">
      <w:pPr>
        <w:pStyle w:val="a4"/>
        <w:numPr>
          <w:ilvl w:val="0"/>
          <w:numId w:val="40"/>
        </w:numPr>
      </w:pPr>
      <w:hyperlink r:id="rId31" w:history="1">
        <w:r w:rsidRPr="00E85B00">
          <w:rPr>
            <w:rStyle w:val="aff0"/>
          </w:rPr>
          <w:t>https://mathmod.asu.edu.ru/images/File/ebooks/GAfinal.pdf</w:t>
        </w:r>
      </w:hyperlink>
    </w:p>
    <w:p w14:paraId="5A034F71" w14:textId="77777777" w:rsidR="003C78B2" w:rsidRPr="00DE147C" w:rsidRDefault="003C78B2" w:rsidP="00E75A06">
      <w:pPr>
        <w:pStyle w:val="a4"/>
        <w:numPr>
          <w:ilvl w:val="0"/>
          <w:numId w:val="40"/>
        </w:numPr>
      </w:pPr>
    </w:p>
    <w:p w14:paraId="23B01ADA" w14:textId="77777777" w:rsidR="000D5DFE" w:rsidRPr="00DE147C" w:rsidRDefault="000D5DFE" w:rsidP="000D5DFE">
      <w:pPr>
        <w:pStyle w:val="a4"/>
      </w:pPr>
    </w:p>
    <w:p w14:paraId="3C9351F3" w14:textId="5E775977" w:rsidR="000D5DFE" w:rsidRPr="00DE147C" w:rsidRDefault="000D5DFE" w:rsidP="000D5DFE">
      <w:pPr>
        <w:pStyle w:val="a4"/>
        <w:sectPr w:rsidR="000D5DFE" w:rsidRPr="00DE147C" w:rsidSect="000A149B">
          <w:headerReference w:type="even" r:id="rId32"/>
          <w:headerReference w:type="default" r:id="rId33"/>
          <w:footerReference w:type="default" r:id="rId34"/>
          <w:footerReference w:type="first" r:id="rId35"/>
          <w:pgSz w:w="11907" w:h="16840" w:code="9"/>
          <w:pgMar w:top="1134" w:right="624" w:bottom="1134" w:left="1361" w:header="680" w:footer="227" w:gutter="57"/>
          <w:cols w:space="720"/>
          <w:titlePg/>
        </w:sectPr>
      </w:pPr>
    </w:p>
    <w:p w14:paraId="7CC3E963" w14:textId="6C315B95" w:rsidR="00F17980" w:rsidRDefault="00F17980" w:rsidP="00F17980">
      <w:pPr>
        <w:pStyle w:val="1"/>
        <w:numPr>
          <w:ilvl w:val="0"/>
          <w:numId w:val="0"/>
        </w:numPr>
        <w:tabs>
          <w:tab w:val="left" w:pos="3945"/>
        </w:tabs>
        <w:ind w:left="431"/>
        <w:jc w:val="both"/>
      </w:pPr>
      <w:bookmarkStart w:id="11" w:name="_Toc166010745"/>
      <w:r>
        <w:lastRenderedPageBreak/>
        <w:t>Приложение</w:t>
      </w:r>
      <w:bookmarkEnd w:id="11"/>
      <w:r>
        <w:tab/>
      </w:r>
    </w:p>
    <w:p w14:paraId="0F774314" w14:textId="4E4736D8" w:rsidR="00F17980" w:rsidRDefault="00F17980" w:rsidP="00F17980">
      <w:pPr>
        <w:pStyle w:val="a"/>
      </w:pPr>
      <w:r w:rsidRPr="00106DC3">
        <w:t xml:space="preserve"> </w:t>
      </w:r>
      <w:bookmarkStart w:id="12" w:name="_Toc166010746"/>
      <w:r>
        <w:t>Диаграмма</w:t>
      </w:r>
      <w:r w:rsidRPr="00F17980">
        <w:t xml:space="preserve"> </w:t>
      </w:r>
      <w:r w:rsidR="0078245E">
        <w:t>сущность-связь</w:t>
      </w:r>
      <w:r w:rsidRPr="00F17980">
        <w:t xml:space="preserve"> </w:t>
      </w:r>
      <w:r>
        <w:t>БД</w:t>
      </w:r>
      <w:r w:rsidRPr="00F17980">
        <w:t xml:space="preserve"> (</w:t>
      </w:r>
      <w:r w:rsidRPr="00F17980">
        <w:rPr>
          <w:lang w:val="en-US"/>
        </w:rPr>
        <w:t>Entity</w:t>
      </w:r>
      <w:r w:rsidRPr="00F17980">
        <w:t>-</w:t>
      </w:r>
      <w:r w:rsidRPr="00F17980">
        <w:rPr>
          <w:lang w:val="en-US"/>
        </w:rPr>
        <w:t>Relationship</w:t>
      </w:r>
      <w:r w:rsidRPr="00F17980">
        <w:t xml:space="preserve">) </w:t>
      </w:r>
      <w:r>
        <w:t>для собственных моделей</w:t>
      </w:r>
      <w:bookmarkEnd w:id="12"/>
    </w:p>
    <w:p w14:paraId="224D62A7" w14:textId="7B1F7E0B" w:rsidR="00F17980" w:rsidRPr="00F17980" w:rsidRDefault="007162F9" w:rsidP="005F5FB6">
      <w:pPr>
        <w:pStyle w:val="a4"/>
        <w:jc w:val="center"/>
      </w:pPr>
      <w:r>
        <w:pict w14:anchorId="2442942D">
          <v:shape id="_x0000_i1032" type="#_x0000_t75" style="width:630pt;height:409.35pt">
            <v:imagedata r:id="rId36" o:title="" croptop="2533f" cropbottom="2305f" cropleft="3757f" cropright="978f"/>
          </v:shape>
        </w:pict>
      </w:r>
    </w:p>
    <w:p w14:paraId="390E7DB7" w14:textId="77777777" w:rsidR="00EE0E26" w:rsidRDefault="00EE0E26" w:rsidP="00EA4142">
      <w:pPr>
        <w:pStyle w:val="a"/>
        <w:numPr>
          <w:ilvl w:val="0"/>
          <w:numId w:val="0"/>
        </w:numPr>
        <w:ind w:left="720" w:hanging="360"/>
        <w:sectPr w:rsidR="00EE0E26" w:rsidSect="00EA4142">
          <w:pgSz w:w="16840" w:h="11907" w:orient="landscape" w:code="9"/>
          <w:pgMar w:top="1361" w:right="1134" w:bottom="624" w:left="1134" w:header="680" w:footer="227" w:gutter="57"/>
          <w:cols w:space="720"/>
          <w:docGrid w:linePitch="381"/>
        </w:sectPr>
      </w:pPr>
    </w:p>
    <w:p w14:paraId="20DC004B" w14:textId="7AC82498" w:rsidR="00F17980" w:rsidRPr="00F17980" w:rsidRDefault="00F17980" w:rsidP="00F17980">
      <w:pPr>
        <w:pStyle w:val="a"/>
      </w:pPr>
      <w:bookmarkStart w:id="13" w:name="_Toc166010747"/>
      <w:r>
        <w:lastRenderedPageBreak/>
        <w:t>Диаграмма</w:t>
      </w:r>
      <w:r w:rsidRPr="00F17980">
        <w:t xml:space="preserve"> </w:t>
      </w:r>
      <w:r w:rsidR="0078245E">
        <w:t>сущность-связь</w:t>
      </w:r>
      <w:r w:rsidRPr="00F17980">
        <w:t xml:space="preserve"> </w:t>
      </w:r>
      <w:r>
        <w:t>автоматически сформированная</w:t>
      </w:r>
      <w:bookmarkEnd w:id="13"/>
    </w:p>
    <w:p w14:paraId="366A19E4" w14:textId="391CFB96" w:rsidR="00B67127" w:rsidRDefault="007162F9" w:rsidP="00EE0E26">
      <w:pPr>
        <w:pStyle w:val="a4"/>
        <w:ind w:firstLine="0"/>
        <w:jc w:val="center"/>
      </w:pPr>
      <w:r>
        <w:pict w14:anchorId="1284B706">
          <v:shape id="_x0000_i1033" type="#_x0000_t75" style="width:481.35pt;height:437.35pt">
            <v:imagedata r:id="rId37" o:title=""/>
          </v:shape>
        </w:pict>
      </w:r>
    </w:p>
    <w:p w14:paraId="33ADFB23" w14:textId="77777777" w:rsidR="00EE0E26" w:rsidRDefault="00EE0E26" w:rsidP="005D1ADF">
      <w:pPr>
        <w:pStyle w:val="a"/>
        <w:sectPr w:rsidR="00EE0E26" w:rsidSect="00EA4142">
          <w:pgSz w:w="11907" w:h="16840" w:code="9"/>
          <w:pgMar w:top="1134" w:right="624" w:bottom="1134" w:left="1361" w:header="680" w:footer="227" w:gutter="57"/>
          <w:cols w:space="720"/>
          <w:docGrid w:linePitch="381"/>
        </w:sectPr>
      </w:pPr>
    </w:p>
    <w:p w14:paraId="27EC8309" w14:textId="7BF9A7F9" w:rsidR="005D1ADF" w:rsidRDefault="005D1ADF" w:rsidP="005D1ADF">
      <w:pPr>
        <w:pStyle w:val="a"/>
      </w:pPr>
      <w:bookmarkStart w:id="14" w:name="_Toc166010748"/>
      <w:r>
        <w:lastRenderedPageBreak/>
        <w:t>Диаграмма классов приложения.</w:t>
      </w:r>
      <w:r w:rsidR="00273B98">
        <w:t xml:space="preserve"> Классы моделей</w:t>
      </w:r>
      <w:bookmarkEnd w:id="14"/>
    </w:p>
    <w:p w14:paraId="704FC744" w14:textId="694FE563" w:rsidR="00273B98" w:rsidRDefault="007162F9" w:rsidP="00273B98">
      <w:pPr>
        <w:pStyle w:val="a4"/>
        <w:jc w:val="center"/>
      </w:pPr>
      <w:r>
        <w:pict w14:anchorId="30FDDFC6">
          <v:shape id="_x0000_i1034" type="#_x0000_t75" style="width:702.65pt;height:342.65pt">
            <v:imagedata r:id="rId38" o:title=""/>
          </v:shape>
        </w:pict>
      </w:r>
    </w:p>
    <w:p w14:paraId="59F9059C" w14:textId="2AB28419" w:rsidR="005D1ADF" w:rsidRDefault="00273B98" w:rsidP="00273B98">
      <w:pPr>
        <w:pStyle w:val="a"/>
      </w:pPr>
      <w:r>
        <w:br w:type="page"/>
      </w:r>
      <w:bookmarkStart w:id="15" w:name="_Toc166010749"/>
      <w:r>
        <w:lastRenderedPageBreak/>
        <w:t>Диаграмма классов приложения. Классы представлений</w:t>
      </w:r>
      <w:bookmarkEnd w:id="15"/>
    </w:p>
    <w:p w14:paraId="54D34993" w14:textId="198497E5" w:rsidR="00273B98" w:rsidRDefault="007162F9" w:rsidP="00273B98">
      <w:pPr>
        <w:pStyle w:val="a4"/>
      </w:pPr>
      <w:r>
        <w:pict w14:anchorId="1A982370">
          <v:shape id="_x0000_i1035" type="#_x0000_t75" style="width:719.35pt;height:423.35pt">
            <v:imagedata r:id="rId39" o:title=""/>
          </v:shape>
        </w:pict>
      </w:r>
    </w:p>
    <w:p w14:paraId="3F9FC209" w14:textId="77777777" w:rsidR="001C68C7" w:rsidRDefault="001C68C7" w:rsidP="0084257F">
      <w:pPr>
        <w:pStyle w:val="a"/>
        <w:sectPr w:rsidR="001C68C7" w:rsidSect="00EA4142">
          <w:pgSz w:w="16840" w:h="11907" w:orient="landscape" w:code="9"/>
          <w:pgMar w:top="1361" w:right="1134" w:bottom="624" w:left="1134" w:header="680" w:footer="227" w:gutter="57"/>
          <w:cols w:space="720"/>
          <w:docGrid w:linePitch="381"/>
        </w:sectPr>
      </w:pPr>
    </w:p>
    <w:p w14:paraId="41F2D427" w14:textId="0ABAE995" w:rsidR="005115DC" w:rsidRDefault="0084257F" w:rsidP="0084257F">
      <w:pPr>
        <w:pStyle w:val="a"/>
      </w:pPr>
      <w:bookmarkStart w:id="16" w:name="_Toc166010750"/>
      <w:r>
        <w:lastRenderedPageBreak/>
        <w:t>Скрины работы программы</w:t>
      </w:r>
      <w:bookmarkEnd w:id="16"/>
    </w:p>
    <w:p w14:paraId="32AF6BE9" w14:textId="37080595" w:rsidR="0084257F" w:rsidRDefault="007162F9" w:rsidP="0084257F">
      <w:pPr>
        <w:pStyle w:val="a4"/>
      </w:pPr>
      <w:r>
        <w:pict w14:anchorId="492BDC4E">
          <v:shape id="_x0000_i1036" type="#_x0000_t75" style="width:430.65pt;height:214pt;visibility:visible;mso-wrap-style:square">
            <v:imagedata r:id="rId40" o:title=""/>
          </v:shape>
        </w:pict>
      </w:r>
    </w:p>
    <w:p w14:paraId="0ECB9FBE" w14:textId="01830659" w:rsidR="0084257F" w:rsidRPr="00F17980" w:rsidRDefault="0084257F" w:rsidP="0084257F">
      <w:pPr>
        <w:pStyle w:val="afff2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1</w:t>
      </w:r>
      <w:r>
        <w:fldChar w:fldCharType="end"/>
      </w:r>
      <w:r>
        <w:t>. Список предметов. Мультиформы</w:t>
      </w:r>
    </w:p>
    <w:p w14:paraId="4035BDA0" w14:textId="6D43492B" w:rsidR="0084257F" w:rsidRDefault="007162F9" w:rsidP="0084257F">
      <w:pPr>
        <w:pStyle w:val="a4"/>
      </w:pPr>
      <w:r>
        <w:pict w14:anchorId="4A271272">
          <v:shape id="_x0000_i1037" type="#_x0000_t75" style="width:428.65pt;height:237.35pt;visibility:visible;mso-wrap-style:square">
            <v:imagedata r:id="rId41" o:title=""/>
          </v:shape>
        </w:pict>
      </w:r>
    </w:p>
    <w:p w14:paraId="68B86C41" w14:textId="2A4C7130" w:rsidR="0084257F" w:rsidRDefault="0084257F" w:rsidP="0084257F">
      <w:pPr>
        <w:pStyle w:val="afff2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2</w:t>
      </w:r>
      <w:r>
        <w:fldChar w:fldCharType="end"/>
      </w:r>
      <w:r>
        <w:t>. Список классов. Мультиформы</w:t>
      </w:r>
    </w:p>
    <w:p w14:paraId="14506AD8" w14:textId="41D2CD5D" w:rsidR="0084257F" w:rsidRPr="0084257F" w:rsidRDefault="007162F9" w:rsidP="0084257F">
      <w:pPr>
        <w:jc w:val="center"/>
      </w:pPr>
      <w:r>
        <w:lastRenderedPageBreak/>
        <w:pict w14:anchorId="1F3AB5EE">
          <v:shape id="_x0000_i1038" type="#_x0000_t75" style="width:444pt;height:224.65pt;visibility:visible;mso-wrap-style:square">
            <v:imagedata r:id="rId42" o:title=""/>
          </v:shape>
        </w:pict>
      </w:r>
    </w:p>
    <w:p w14:paraId="2F687016" w14:textId="762D7105" w:rsidR="001C68C7" w:rsidRDefault="0084257F" w:rsidP="001C68C7">
      <w:pPr>
        <w:pStyle w:val="afff2"/>
        <w:jc w:val="center"/>
        <w:sectPr w:rsidR="001C68C7" w:rsidSect="00EA4142">
          <w:pgSz w:w="11907" w:h="16840" w:code="9"/>
          <w:pgMar w:top="1134" w:right="624" w:bottom="1134" w:left="1361" w:header="680" w:footer="227" w:gutter="57"/>
          <w:cols w:space="720"/>
          <w:docGrid w:linePitch="381"/>
        </w:sect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3</w:t>
      </w:r>
      <w:r>
        <w:fldChar w:fldCharType="end"/>
      </w:r>
      <w:r>
        <w:t xml:space="preserve">. </w:t>
      </w:r>
      <w:r w:rsidR="001C68C7">
        <w:t>Изменение</w:t>
      </w:r>
      <w:r>
        <w:t xml:space="preserve"> класс</w:t>
      </w:r>
    </w:p>
    <w:p w14:paraId="3446CD2D" w14:textId="3D6A3B0E" w:rsidR="0084257F" w:rsidRPr="00F17980" w:rsidRDefault="0084257F" w:rsidP="00EA4142">
      <w:pPr>
        <w:pStyle w:val="afff2"/>
      </w:pPr>
    </w:p>
    <w:sectPr w:rsidR="0084257F" w:rsidRPr="00F17980" w:rsidSect="00F17980">
      <w:pgSz w:w="16840" w:h="11907" w:orient="landscape" w:code="9"/>
      <w:pgMar w:top="1361" w:right="1134" w:bottom="624" w:left="1134" w:header="680" w:footer="227" w:gutter="5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E74BEF" w14:textId="77777777" w:rsidR="00F73139" w:rsidRDefault="00F73139">
      <w:r>
        <w:separator/>
      </w:r>
    </w:p>
  </w:endnote>
  <w:endnote w:type="continuationSeparator" w:id="0">
    <w:p w14:paraId="3D54DDA3" w14:textId="77777777" w:rsidR="00F73139" w:rsidRDefault="00F73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S Sans Serif"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509806" w14:textId="77777777" w:rsidR="007162F9" w:rsidRDefault="007162F9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28E42BC" w14:textId="77777777" w:rsidR="007162F9" w:rsidRDefault="007162F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3D105" w14:textId="7A0C01E4" w:rsidR="007162F9" w:rsidRDefault="007162F9">
    <w:pPr>
      <w:pStyle w:val="af0"/>
      <w:jc w:val="center"/>
    </w:pPr>
  </w:p>
  <w:p w14:paraId="17DFFED7" w14:textId="77777777" w:rsidR="007162F9" w:rsidRDefault="007162F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37A845" w14:textId="77777777" w:rsidR="00F73139" w:rsidRDefault="00F73139">
      <w:r>
        <w:separator/>
      </w:r>
    </w:p>
  </w:footnote>
  <w:footnote w:type="continuationSeparator" w:id="0">
    <w:p w14:paraId="7777F303" w14:textId="77777777" w:rsidR="00F73139" w:rsidRDefault="00F731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1088F5" w14:textId="77777777" w:rsidR="007162F9" w:rsidRDefault="007162F9" w:rsidP="000A149B">
    <w:pPr>
      <w:pStyle w:val="ad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2F630FEC" w14:textId="77777777" w:rsidR="007162F9" w:rsidRDefault="007162F9">
    <w:pPr>
      <w:pStyle w:val="ad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5D5645" w14:textId="77777777" w:rsidR="007162F9" w:rsidRDefault="007162F9">
    <w:pPr>
      <w:pStyle w:val="ad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A44BF"/>
    <w:multiLevelType w:val="hybridMultilevel"/>
    <w:tmpl w:val="3D925E9A"/>
    <w:lvl w:ilvl="0" w:tplc="C30ACD2E">
      <w:start w:val="1"/>
      <w:numFmt w:val="upperLetter"/>
      <w:pStyle w:val="a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30E41"/>
    <w:multiLevelType w:val="singleLevel"/>
    <w:tmpl w:val="07801BA2"/>
    <w:lvl w:ilvl="0">
      <w:start w:val="1"/>
      <w:numFmt w:val="bullet"/>
      <w:pStyle w:val="a0"/>
      <w:lvlText w:val=""/>
      <w:lvlJc w:val="left"/>
      <w:pPr>
        <w:tabs>
          <w:tab w:val="num" w:pos="363"/>
        </w:tabs>
        <w:ind w:left="363" w:hanging="363"/>
      </w:pPr>
      <w:rPr>
        <w:rFonts w:ascii="Symbol" w:hAnsi="Symbol" w:hint="default"/>
      </w:rPr>
    </w:lvl>
  </w:abstractNum>
  <w:abstractNum w:abstractNumId="2" w15:restartNumberingAfterBreak="0">
    <w:nsid w:val="0BBF4487"/>
    <w:multiLevelType w:val="multilevel"/>
    <w:tmpl w:val="6436D97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3A6794"/>
    <w:multiLevelType w:val="hybridMultilevel"/>
    <w:tmpl w:val="CEB44F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C77276"/>
    <w:multiLevelType w:val="singleLevel"/>
    <w:tmpl w:val="F3988EC6"/>
    <w:lvl w:ilvl="0">
      <w:start w:val="1"/>
      <w:numFmt w:val="decimal"/>
      <w:pStyle w:val="10"/>
      <w:lvlText w:val="%1)"/>
      <w:lvlJc w:val="left"/>
      <w:pPr>
        <w:tabs>
          <w:tab w:val="num" w:pos="1267"/>
        </w:tabs>
        <w:ind w:left="0" w:firstLine="907"/>
      </w:pPr>
      <w:rPr>
        <w:rFonts w:hint="default"/>
      </w:rPr>
    </w:lvl>
  </w:abstractNum>
  <w:abstractNum w:abstractNumId="5" w15:restartNumberingAfterBreak="0">
    <w:nsid w:val="26900E21"/>
    <w:multiLevelType w:val="hybridMultilevel"/>
    <w:tmpl w:val="53E84D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F843BA"/>
    <w:multiLevelType w:val="hybridMultilevel"/>
    <w:tmpl w:val="D608A3A4"/>
    <w:lvl w:ilvl="0" w:tplc="4CAE34D2">
      <w:start w:val="1"/>
      <w:numFmt w:val="decimal"/>
      <w:pStyle w:val="11"/>
      <w:lvlText w:val="%1."/>
      <w:lvlJc w:val="left"/>
      <w:pPr>
        <w:tabs>
          <w:tab w:val="num" w:pos="1267"/>
        </w:tabs>
        <w:ind w:left="0" w:firstLine="907"/>
      </w:pPr>
      <w:rPr>
        <w:rFonts w:hint="default"/>
      </w:rPr>
    </w:lvl>
    <w:lvl w:ilvl="1" w:tplc="A080DC52">
      <w:start w:val="1"/>
      <w:numFmt w:val="decimal"/>
      <w:lvlText w:val="%2."/>
      <w:lvlJc w:val="left"/>
      <w:pPr>
        <w:tabs>
          <w:tab w:val="num" w:pos="1267"/>
        </w:tabs>
        <w:ind w:left="0" w:firstLine="90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5123F38"/>
    <w:multiLevelType w:val="hybridMultilevel"/>
    <w:tmpl w:val="01AEE680"/>
    <w:lvl w:ilvl="0" w:tplc="1E6683DC">
      <w:start w:val="1"/>
      <w:numFmt w:val="bullet"/>
      <w:pStyle w:val="a1"/>
      <w:lvlText w:val=""/>
      <w:lvlJc w:val="left"/>
      <w:pPr>
        <w:tabs>
          <w:tab w:val="num" w:pos="907"/>
        </w:tabs>
        <w:ind w:left="0" w:firstLine="68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72552F7"/>
    <w:multiLevelType w:val="hybridMultilevel"/>
    <w:tmpl w:val="380237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8103A5"/>
    <w:multiLevelType w:val="hybridMultilevel"/>
    <w:tmpl w:val="1BB45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9F0940"/>
    <w:multiLevelType w:val="hybridMultilevel"/>
    <w:tmpl w:val="3F366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3329A4"/>
    <w:multiLevelType w:val="hybridMultilevel"/>
    <w:tmpl w:val="4718C9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775186B"/>
    <w:multiLevelType w:val="hybridMultilevel"/>
    <w:tmpl w:val="E89C4B22"/>
    <w:lvl w:ilvl="0" w:tplc="BB9AAF3E">
      <w:start w:val="1"/>
      <w:numFmt w:val="decimal"/>
      <w:pStyle w:val="a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C0EA0"/>
    <w:multiLevelType w:val="hybridMultilevel"/>
    <w:tmpl w:val="851032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9B7EE8"/>
    <w:multiLevelType w:val="hybridMultilevel"/>
    <w:tmpl w:val="50146B7E"/>
    <w:lvl w:ilvl="0" w:tplc="EEE671A6">
      <w:start w:val="1"/>
      <w:numFmt w:val="bullet"/>
      <w:pStyle w:val="-"/>
      <w:lvlText w:val=""/>
      <w:lvlJc w:val="left"/>
      <w:pPr>
        <w:tabs>
          <w:tab w:val="num" w:pos="964"/>
        </w:tabs>
        <w:ind w:left="-227" w:firstLine="907"/>
      </w:pPr>
      <w:rPr>
        <w:rFonts w:ascii="Symbol" w:hAnsi="Symbol" w:hint="default"/>
      </w:rPr>
    </w:lvl>
    <w:lvl w:ilvl="1" w:tplc="BBECCFC0">
      <w:start w:val="1"/>
      <w:numFmt w:val="bullet"/>
      <w:lvlText w:val=""/>
      <w:lvlJc w:val="left"/>
      <w:pPr>
        <w:tabs>
          <w:tab w:val="num" w:pos="1440"/>
        </w:tabs>
        <w:ind w:left="173" w:firstLine="90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0240AC"/>
    <w:multiLevelType w:val="hybridMultilevel"/>
    <w:tmpl w:val="B2CE3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BE05CF2"/>
    <w:multiLevelType w:val="hybridMultilevel"/>
    <w:tmpl w:val="FEF46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EA358C0"/>
    <w:multiLevelType w:val="hybridMultilevel"/>
    <w:tmpl w:val="18DC1E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51478A5"/>
    <w:multiLevelType w:val="hybridMultilevel"/>
    <w:tmpl w:val="0D5E1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86C5661"/>
    <w:multiLevelType w:val="hybridMultilevel"/>
    <w:tmpl w:val="2C284C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C15EE1"/>
    <w:multiLevelType w:val="hybridMultilevel"/>
    <w:tmpl w:val="58342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9F161F4"/>
    <w:multiLevelType w:val="hybridMultilevel"/>
    <w:tmpl w:val="55446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4"/>
  </w:num>
  <w:num w:numId="4">
    <w:abstractNumId w:val="6"/>
  </w:num>
  <w:num w:numId="5">
    <w:abstractNumId w:val="7"/>
  </w:num>
  <w:num w:numId="6">
    <w:abstractNumId w:val="2"/>
  </w:num>
  <w:num w:numId="7">
    <w:abstractNumId w:val="20"/>
  </w:num>
  <w:num w:numId="8">
    <w:abstractNumId w:val="15"/>
  </w:num>
  <w:num w:numId="9">
    <w:abstractNumId w:val="9"/>
  </w:num>
  <w:num w:numId="10">
    <w:abstractNumId w:val="21"/>
  </w:num>
  <w:num w:numId="11">
    <w:abstractNumId w:val="16"/>
  </w:num>
  <w:num w:numId="12">
    <w:abstractNumId w:val="18"/>
  </w:num>
  <w:num w:numId="13">
    <w:abstractNumId w:val="8"/>
  </w:num>
  <w:num w:numId="14">
    <w:abstractNumId w:val="17"/>
  </w:num>
  <w:num w:numId="15">
    <w:abstractNumId w:val="11"/>
  </w:num>
  <w:num w:numId="16">
    <w:abstractNumId w:val="3"/>
  </w:num>
  <w:num w:numId="17">
    <w:abstractNumId w:val="5"/>
  </w:num>
  <w:num w:numId="18">
    <w:abstractNumId w:val="13"/>
  </w:num>
  <w:num w:numId="19">
    <w:abstractNumId w:val="0"/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12"/>
    <w:lvlOverride w:ilvl="0">
      <w:startOverride w:val="1"/>
    </w:lvlOverride>
  </w:num>
  <w:num w:numId="24">
    <w:abstractNumId w:val="12"/>
    <w:lvlOverride w:ilvl="0">
      <w:startOverride w:val="1"/>
    </w:lvlOverride>
  </w:num>
  <w:num w:numId="25">
    <w:abstractNumId w:val="12"/>
    <w:lvlOverride w:ilvl="0">
      <w:startOverride w:val="1"/>
    </w:lvlOverride>
  </w:num>
  <w:num w:numId="26">
    <w:abstractNumId w:val="12"/>
    <w:lvlOverride w:ilvl="0">
      <w:startOverride w:val="1"/>
    </w:lvlOverride>
  </w:num>
  <w:num w:numId="27">
    <w:abstractNumId w:val="12"/>
    <w:lvlOverride w:ilvl="0">
      <w:startOverride w:val="1"/>
    </w:lvlOverride>
  </w:num>
  <w:num w:numId="28">
    <w:abstractNumId w:val="12"/>
    <w:lvlOverride w:ilvl="0">
      <w:startOverride w:val="1"/>
    </w:lvlOverride>
  </w:num>
  <w:num w:numId="29">
    <w:abstractNumId w:val="12"/>
    <w:lvlOverride w:ilvl="0">
      <w:startOverride w:val="1"/>
    </w:lvlOverride>
  </w:num>
  <w:num w:numId="30">
    <w:abstractNumId w:val="12"/>
  </w:num>
  <w:num w:numId="31">
    <w:abstractNumId w:val="12"/>
    <w:lvlOverride w:ilvl="0">
      <w:startOverride w:val="1"/>
    </w:lvlOverride>
  </w:num>
  <w:num w:numId="32">
    <w:abstractNumId w:val="12"/>
    <w:lvlOverride w:ilvl="0">
      <w:startOverride w:val="1"/>
    </w:lvlOverride>
  </w:num>
  <w:num w:numId="33">
    <w:abstractNumId w:val="12"/>
    <w:lvlOverride w:ilvl="0">
      <w:startOverride w:val="1"/>
    </w:lvlOverride>
  </w:num>
  <w:num w:numId="34">
    <w:abstractNumId w:val="12"/>
    <w:lvlOverride w:ilvl="0">
      <w:startOverride w:val="1"/>
    </w:lvlOverride>
  </w:num>
  <w:num w:numId="35">
    <w:abstractNumId w:val="12"/>
    <w:lvlOverride w:ilvl="0">
      <w:startOverride w:val="1"/>
    </w:lvlOverride>
  </w:num>
  <w:num w:numId="36">
    <w:abstractNumId w:val="12"/>
    <w:lvlOverride w:ilvl="0">
      <w:startOverride w:val="1"/>
    </w:lvlOverride>
  </w:num>
  <w:num w:numId="37">
    <w:abstractNumId w:val="12"/>
    <w:lvlOverride w:ilvl="0">
      <w:startOverride w:val="1"/>
    </w:lvlOverride>
  </w:num>
  <w:num w:numId="38">
    <w:abstractNumId w:val="12"/>
    <w:lvlOverride w:ilvl="0">
      <w:startOverride w:val="1"/>
    </w:lvlOverride>
  </w:num>
  <w:num w:numId="39">
    <w:abstractNumId w:val="12"/>
    <w:lvlOverride w:ilvl="0">
      <w:startOverride w:val="1"/>
    </w:lvlOverride>
  </w:num>
  <w:num w:numId="40">
    <w:abstractNumId w:val="19"/>
  </w:num>
  <w:num w:numId="41">
    <w:abstractNumId w:val="10"/>
  </w:num>
  <w:num w:numId="42">
    <w:abstractNumId w:val="12"/>
    <w:lvlOverride w:ilvl="0">
      <w:startOverride w:val="1"/>
    </w:lvlOverride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embedSystemFonts/>
  <w:activeWritingStyle w:appName="MSWord" w:lang="ru-RU" w:vendorID="1" w:dllVersion="512" w:checkStyle="1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autoHyphenation/>
  <w:hyphenationZone w:val="142"/>
  <w:doNotHyphenateCaps/>
  <w:clickAndTypeStyle w:val="aa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D19FD"/>
    <w:rsid w:val="00005008"/>
    <w:rsid w:val="00017E1E"/>
    <w:rsid w:val="0002108F"/>
    <w:rsid w:val="0002616B"/>
    <w:rsid w:val="00030A84"/>
    <w:rsid w:val="00047674"/>
    <w:rsid w:val="0005047A"/>
    <w:rsid w:val="0005473F"/>
    <w:rsid w:val="0005674C"/>
    <w:rsid w:val="00074EAB"/>
    <w:rsid w:val="00097F8E"/>
    <w:rsid w:val="000A149B"/>
    <w:rsid w:val="000B528E"/>
    <w:rsid w:val="000C3171"/>
    <w:rsid w:val="000D5DFE"/>
    <w:rsid w:val="000E1387"/>
    <w:rsid w:val="000E52AE"/>
    <w:rsid w:val="000E6122"/>
    <w:rsid w:val="000F02C7"/>
    <w:rsid w:val="000F22A6"/>
    <w:rsid w:val="000F78DB"/>
    <w:rsid w:val="0010089B"/>
    <w:rsid w:val="0010689A"/>
    <w:rsid w:val="00106DC3"/>
    <w:rsid w:val="00125ABE"/>
    <w:rsid w:val="00126AF9"/>
    <w:rsid w:val="001333E7"/>
    <w:rsid w:val="0013358A"/>
    <w:rsid w:val="001355A7"/>
    <w:rsid w:val="00142CE3"/>
    <w:rsid w:val="001479FB"/>
    <w:rsid w:val="001505E2"/>
    <w:rsid w:val="00157518"/>
    <w:rsid w:val="001704A3"/>
    <w:rsid w:val="001704E6"/>
    <w:rsid w:val="0017355F"/>
    <w:rsid w:val="0019074A"/>
    <w:rsid w:val="00197787"/>
    <w:rsid w:val="001B3A6E"/>
    <w:rsid w:val="001C2D97"/>
    <w:rsid w:val="001C32AF"/>
    <w:rsid w:val="001C3EAE"/>
    <w:rsid w:val="001C68C7"/>
    <w:rsid w:val="001D2377"/>
    <w:rsid w:val="001E0872"/>
    <w:rsid w:val="001E13FD"/>
    <w:rsid w:val="001E3E1F"/>
    <w:rsid w:val="001F1143"/>
    <w:rsid w:val="00206D3B"/>
    <w:rsid w:val="002149CC"/>
    <w:rsid w:val="00220496"/>
    <w:rsid w:val="002350AA"/>
    <w:rsid w:val="00262FF7"/>
    <w:rsid w:val="002632DD"/>
    <w:rsid w:val="00273B98"/>
    <w:rsid w:val="0027529B"/>
    <w:rsid w:val="00283C1C"/>
    <w:rsid w:val="0028562E"/>
    <w:rsid w:val="0028609C"/>
    <w:rsid w:val="002973C3"/>
    <w:rsid w:val="002A3770"/>
    <w:rsid w:val="002A5DE5"/>
    <w:rsid w:val="002B0E04"/>
    <w:rsid w:val="002B20B6"/>
    <w:rsid w:val="002C76A7"/>
    <w:rsid w:val="002D6097"/>
    <w:rsid w:val="002D7B73"/>
    <w:rsid w:val="002E240D"/>
    <w:rsid w:val="002E6274"/>
    <w:rsid w:val="002F285A"/>
    <w:rsid w:val="002F4BE8"/>
    <w:rsid w:val="00300D63"/>
    <w:rsid w:val="00311532"/>
    <w:rsid w:val="00311F6C"/>
    <w:rsid w:val="00312F9E"/>
    <w:rsid w:val="00330B76"/>
    <w:rsid w:val="00330E3D"/>
    <w:rsid w:val="003508DE"/>
    <w:rsid w:val="00354882"/>
    <w:rsid w:val="003665E7"/>
    <w:rsid w:val="0037413F"/>
    <w:rsid w:val="003A005F"/>
    <w:rsid w:val="003A3940"/>
    <w:rsid w:val="003A3A17"/>
    <w:rsid w:val="003C78B2"/>
    <w:rsid w:val="003D1C94"/>
    <w:rsid w:val="003D4710"/>
    <w:rsid w:val="003E3172"/>
    <w:rsid w:val="004020B0"/>
    <w:rsid w:val="00432DC4"/>
    <w:rsid w:val="00432F13"/>
    <w:rsid w:val="0043310A"/>
    <w:rsid w:val="004372DD"/>
    <w:rsid w:val="00440010"/>
    <w:rsid w:val="00441DE8"/>
    <w:rsid w:val="00450240"/>
    <w:rsid w:val="0045138B"/>
    <w:rsid w:val="004513BA"/>
    <w:rsid w:val="004549F1"/>
    <w:rsid w:val="00455D35"/>
    <w:rsid w:val="00476246"/>
    <w:rsid w:val="00476B32"/>
    <w:rsid w:val="004B0645"/>
    <w:rsid w:val="004B7403"/>
    <w:rsid w:val="004D11DA"/>
    <w:rsid w:val="004E4E6C"/>
    <w:rsid w:val="004E5749"/>
    <w:rsid w:val="004E7479"/>
    <w:rsid w:val="004F7C67"/>
    <w:rsid w:val="00503B63"/>
    <w:rsid w:val="00503F97"/>
    <w:rsid w:val="005115DC"/>
    <w:rsid w:val="00517576"/>
    <w:rsid w:val="00520957"/>
    <w:rsid w:val="00527034"/>
    <w:rsid w:val="005301C7"/>
    <w:rsid w:val="0053061F"/>
    <w:rsid w:val="00531645"/>
    <w:rsid w:val="00535E03"/>
    <w:rsid w:val="00554A24"/>
    <w:rsid w:val="00560FF2"/>
    <w:rsid w:val="005630BB"/>
    <w:rsid w:val="00576400"/>
    <w:rsid w:val="00591C98"/>
    <w:rsid w:val="00592064"/>
    <w:rsid w:val="005A7367"/>
    <w:rsid w:val="005B16A3"/>
    <w:rsid w:val="005B1A9D"/>
    <w:rsid w:val="005C01D2"/>
    <w:rsid w:val="005C2367"/>
    <w:rsid w:val="005D1ADF"/>
    <w:rsid w:val="005F5FB6"/>
    <w:rsid w:val="005F71C3"/>
    <w:rsid w:val="00600F7F"/>
    <w:rsid w:val="00601955"/>
    <w:rsid w:val="00602D03"/>
    <w:rsid w:val="00603927"/>
    <w:rsid w:val="0061690E"/>
    <w:rsid w:val="006203E9"/>
    <w:rsid w:val="0062799D"/>
    <w:rsid w:val="00643C05"/>
    <w:rsid w:val="0065547D"/>
    <w:rsid w:val="00657C4A"/>
    <w:rsid w:val="00667280"/>
    <w:rsid w:val="0067096E"/>
    <w:rsid w:val="00691603"/>
    <w:rsid w:val="006C2D63"/>
    <w:rsid w:val="006C492B"/>
    <w:rsid w:val="006E1897"/>
    <w:rsid w:val="006F6A59"/>
    <w:rsid w:val="006F789F"/>
    <w:rsid w:val="00700FB4"/>
    <w:rsid w:val="00702C81"/>
    <w:rsid w:val="007104A7"/>
    <w:rsid w:val="0071158D"/>
    <w:rsid w:val="007162F9"/>
    <w:rsid w:val="00721D97"/>
    <w:rsid w:val="00722C68"/>
    <w:rsid w:val="0072562B"/>
    <w:rsid w:val="00732396"/>
    <w:rsid w:val="00734824"/>
    <w:rsid w:val="007511B0"/>
    <w:rsid w:val="0075522F"/>
    <w:rsid w:val="007607C8"/>
    <w:rsid w:val="00774875"/>
    <w:rsid w:val="00775982"/>
    <w:rsid w:val="0078052D"/>
    <w:rsid w:val="0078245E"/>
    <w:rsid w:val="00796D2C"/>
    <w:rsid w:val="007A44A8"/>
    <w:rsid w:val="007A5F4D"/>
    <w:rsid w:val="007B7A2C"/>
    <w:rsid w:val="007C1A98"/>
    <w:rsid w:val="007E2A1E"/>
    <w:rsid w:val="007E2D9D"/>
    <w:rsid w:val="007E3721"/>
    <w:rsid w:val="007F35EB"/>
    <w:rsid w:val="00800499"/>
    <w:rsid w:val="00807CA7"/>
    <w:rsid w:val="008129A3"/>
    <w:rsid w:val="00814AB4"/>
    <w:rsid w:val="00814B9C"/>
    <w:rsid w:val="00817987"/>
    <w:rsid w:val="00825B7E"/>
    <w:rsid w:val="00840BF8"/>
    <w:rsid w:val="0084257F"/>
    <w:rsid w:val="008461F0"/>
    <w:rsid w:val="00846E98"/>
    <w:rsid w:val="0084716F"/>
    <w:rsid w:val="00853754"/>
    <w:rsid w:val="00855DE9"/>
    <w:rsid w:val="00875B11"/>
    <w:rsid w:val="008830A3"/>
    <w:rsid w:val="00886ED9"/>
    <w:rsid w:val="00887B8C"/>
    <w:rsid w:val="008C4BD6"/>
    <w:rsid w:val="008D08B2"/>
    <w:rsid w:val="008D66BD"/>
    <w:rsid w:val="008E04E8"/>
    <w:rsid w:val="008E32AE"/>
    <w:rsid w:val="008E77D4"/>
    <w:rsid w:val="008F10BF"/>
    <w:rsid w:val="00904472"/>
    <w:rsid w:val="00906AAB"/>
    <w:rsid w:val="009176CD"/>
    <w:rsid w:val="00922F74"/>
    <w:rsid w:val="0092565B"/>
    <w:rsid w:val="00930A88"/>
    <w:rsid w:val="009445C0"/>
    <w:rsid w:val="00944FBF"/>
    <w:rsid w:val="00962CEF"/>
    <w:rsid w:val="009668C6"/>
    <w:rsid w:val="00971DAA"/>
    <w:rsid w:val="00973CD3"/>
    <w:rsid w:val="0098496B"/>
    <w:rsid w:val="00991D2F"/>
    <w:rsid w:val="009963D2"/>
    <w:rsid w:val="009B252E"/>
    <w:rsid w:val="009C5C39"/>
    <w:rsid w:val="009D19FD"/>
    <w:rsid w:val="009E2D22"/>
    <w:rsid w:val="009E455E"/>
    <w:rsid w:val="009F026D"/>
    <w:rsid w:val="009F08DB"/>
    <w:rsid w:val="00A0453E"/>
    <w:rsid w:val="00A12DBF"/>
    <w:rsid w:val="00A177E7"/>
    <w:rsid w:val="00A23DD4"/>
    <w:rsid w:val="00A249C3"/>
    <w:rsid w:val="00A26331"/>
    <w:rsid w:val="00A409B2"/>
    <w:rsid w:val="00A469F2"/>
    <w:rsid w:val="00A52A5A"/>
    <w:rsid w:val="00A53378"/>
    <w:rsid w:val="00A85891"/>
    <w:rsid w:val="00A902E7"/>
    <w:rsid w:val="00A916AC"/>
    <w:rsid w:val="00AA294C"/>
    <w:rsid w:val="00AB010C"/>
    <w:rsid w:val="00AB6D7A"/>
    <w:rsid w:val="00AD56BB"/>
    <w:rsid w:val="00AE2829"/>
    <w:rsid w:val="00AE5556"/>
    <w:rsid w:val="00AE6817"/>
    <w:rsid w:val="00AE7914"/>
    <w:rsid w:val="00B14538"/>
    <w:rsid w:val="00B16A5F"/>
    <w:rsid w:val="00B17481"/>
    <w:rsid w:val="00B320BB"/>
    <w:rsid w:val="00B41EC5"/>
    <w:rsid w:val="00B42436"/>
    <w:rsid w:val="00B44348"/>
    <w:rsid w:val="00B652F8"/>
    <w:rsid w:val="00B663F7"/>
    <w:rsid w:val="00B67127"/>
    <w:rsid w:val="00B67561"/>
    <w:rsid w:val="00B718B4"/>
    <w:rsid w:val="00B76A1E"/>
    <w:rsid w:val="00B77CC7"/>
    <w:rsid w:val="00B824A2"/>
    <w:rsid w:val="00B84324"/>
    <w:rsid w:val="00B93634"/>
    <w:rsid w:val="00B969D4"/>
    <w:rsid w:val="00BB5E34"/>
    <w:rsid w:val="00BB79C8"/>
    <w:rsid w:val="00BC6A1F"/>
    <w:rsid w:val="00BD5130"/>
    <w:rsid w:val="00BD7FE9"/>
    <w:rsid w:val="00C165F9"/>
    <w:rsid w:val="00C20953"/>
    <w:rsid w:val="00C21717"/>
    <w:rsid w:val="00C24DC0"/>
    <w:rsid w:val="00C373AD"/>
    <w:rsid w:val="00C40852"/>
    <w:rsid w:val="00C419B2"/>
    <w:rsid w:val="00C47ECE"/>
    <w:rsid w:val="00C52732"/>
    <w:rsid w:val="00C6022C"/>
    <w:rsid w:val="00C65F30"/>
    <w:rsid w:val="00C7533E"/>
    <w:rsid w:val="00C8588E"/>
    <w:rsid w:val="00CA0566"/>
    <w:rsid w:val="00CA219E"/>
    <w:rsid w:val="00CA3318"/>
    <w:rsid w:val="00CA6F41"/>
    <w:rsid w:val="00CB2920"/>
    <w:rsid w:val="00CB5D02"/>
    <w:rsid w:val="00CB7E5F"/>
    <w:rsid w:val="00CC4FFF"/>
    <w:rsid w:val="00CD171E"/>
    <w:rsid w:val="00CD5C71"/>
    <w:rsid w:val="00CD6EE1"/>
    <w:rsid w:val="00CE222C"/>
    <w:rsid w:val="00CE26DC"/>
    <w:rsid w:val="00CF2B16"/>
    <w:rsid w:val="00D05C6A"/>
    <w:rsid w:val="00D319E4"/>
    <w:rsid w:val="00D31DEB"/>
    <w:rsid w:val="00D511D9"/>
    <w:rsid w:val="00D54AD0"/>
    <w:rsid w:val="00D57E51"/>
    <w:rsid w:val="00D61087"/>
    <w:rsid w:val="00DA25F1"/>
    <w:rsid w:val="00DA5D8D"/>
    <w:rsid w:val="00DB533E"/>
    <w:rsid w:val="00DC2F49"/>
    <w:rsid w:val="00DC32B5"/>
    <w:rsid w:val="00DC7E3E"/>
    <w:rsid w:val="00DD19F9"/>
    <w:rsid w:val="00DE147C"/>
    <w:rsid w:val="00DE4E7E"/>
    <w:rsid w:val="00DF2328"/>
    <w:rsid w:val="00DF3FA6"/>
    <w:rsid w:val="00DF4CDD"/>
    <w:rsid w:val="00E05E96"/>
    <w:rsid w:val="00E10D25"/>
    <w:rsid w:val="00E26252"/>
    <w:rsid w:val="00E26B70"/>
    <w:rsid w:val="00E326BB"/>
    <w:rsid w:val="00E4215F"/>
    <w:rsid w:val="00E44F2D"/>
    <w:rsid w:val="00E465AD"/>
    <w:rsid w:val="00E46756"/>
    <w:rsid w:val="00E46D89"/>
    <w:rsid w:val="00E554AC"/>
    <w:rsid w:val="00E5676B"/>
    <w:rsid w:val="00E6443F"/>
    <w:rsid w:val="00E75A06"/>
    <w:rsid w:val="00E81588"/>
    <w:rsid w:val="00E840D5"/>
    <w:rsid w:val="00E8519C"/>
    <w:rsid w:val="00E86FEC"/>
    <w:rsid w:val="00E878E5"/>
    <w:rsid w:val="00E9107F"/>
    <w:rsid w:val="00EA2420"/>
    <w:rsid w:val="00EA4142"/>
    <w:rsid w:val="00EB41EF"/>
    <w:rsid w:val="00EB65DB"/>
    <w:rsid w:val="00EC4CC5"/>
    <w:rsid w:val="00EC5CAF"/>
    <w:rsid w:val="00EC6BF9"/>
    <w:rsid w:val="00ED200E"/>
    <w:rsid w:val="00ED761B"/>
    <w:rsid w:val="00EE0E26"/>
    <w:rsid w:val="00EE16E9"/>
    <w:rsid w:val="00EE4EEC"/>
    <w:rsid w:val="00EE6687"/>
    <w:rsid w:val="00EF2281"/>
    <w:rsid w:val="00EF3815"/>
    <w:rsid w:val="00EF3853"/>
    <w:rsid w:val="00F045E5"/>
    <w:rsid w:val="00F17980"/>
    <w:rsid w:val="00F2077F"/>
    <w:rsid w:val="00F32242"/>
    <w:rsid w:val="00F3243C"/>
    <w:rsid w:val="00F355EE"/>
    <w:rsid w:val="00F37A95"/>
    <w:rsid w:val="00F42171"/>
    <w:rsid w:val="00F45489"/>
    <w:rsid w:val="00F717AC"/>
    <w:rsid w:val="00F73139"/>
    <w:rsid w:val="00F81F27"/>
    <w:rsid w:val="00F96B12"/>
    <w:rsid w:val="00FA098B"/>
    <w:rsid w:val="00FA4B44"/>
    <w:rsid w:val="00FA6A74"/>
    <w:rsid w:val="00FA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AB54B72"/>
  <w15:docId w15:val="{652DDA74-2944-4DA3-9BF1-7770FC341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517576"/>
    <w:pPr>
      <w:spacing w:line="264" w:lineRule="auto"/>
      <w:jc w:val="both"/>
    </w:pPr>
    <w:rPr>
      <w:noProof/>
      <w:spacing w:val="20"/>
      <w:sz w:val="28"/>
    </w:rPr>
  </w:style>
  <w:style w:type="paragraph" w:styleId="1">
    <w:name w:val="heading 1"/>
    <w:basedOn w:val="a3"/>
    <w:link w:val="12"/>
    <w:qFormat/>
    <w:rsid w:val="00EC5CAF"/>
    <w:pPr>
      <w:keepNext/>
      <w:pageBreakBefore/>
      <w:widowControl w:val="0"/>
      <w:numPr>
        <w:numId w:val="6"/>
      </w:numPr>
      <w:suppressAutoHyphens/>
      <w:spacing w:before="240" w:after="120" w:line="240" w:lineRule="auto"/>
      <w:ind w:left="431" w:hanging="431"/>
      <w:jc w:val="center"/>
      <w:outlineLvl w:val="0"/>
    </w:pPr>
    <w:rPr>
      <w:b/>
      <w:caps/>
      <w:noProof w:val="0"/>
      <w:spacing w:val="0"/>
      <w:sz w:val="32"/>
      <w:szCs w:val="32"/>
      <w:lang w:val="en-US"/>
    </w:rPr>
  </w:style>
  <w:style w:type="paragraph" w:styleId="2">
    <w:name w:val="heading 2"/>
    <w:next w:val="a4"/>
    <w:link w:val="20"/>
    <w:qFormat/>
    <w:rsid w:val="00EC5CAF"/>
    <w:pPr>
      <w:widowControl w:val="0"/>
      <w:numPr>
        <w:ilvl w:val="1"/>
        <w:numId w:val="6"/>
      </w:numPr>
      <w:suppressAutoHyphens/>
      <w:spacing w:after="120" w:line="360" w:lineRule="auto"/>
      <w:ind w:left="578" w:hanging="578"/>
      <w:jc w:val="center"/>
      <w:outlineLvl w:val="1"/>
    </w:pPr>
    <w:rPr>
      <w:b/>
      <w:noProof/>
      <w:spacing w:val="30"/>
      <w:sz w:val="28"/>
    </w:rPr>
  </w:style>
  <w:style w:type="paragraph" w:styleId="3">
    <w:name w:val="heading 3"/>
    <w:aliases w:val="Заголовок 3 Знак"/>
    <w:basedOn w:val="a3"/>
    <w:next w:val="a4"/>
    <w:qFormat/>
    <w:rsid w:val="00517576"/>
    <w:pPr>
      <w:keepNext/>
      <w:numPr>
        <w:ilvl w:val="2"/>
        <w:numId w:val="6"/>
      </w:numPr>
      <w:spacing w:before="120" w:after="240"/>
      <w:outlineLvl w:val="2"/>
    </w:pPr>
    <w:rPr>
      <w:b/>
      <w:spacing w:val="30"/>
    </w:rPr>
  </w:style>
  <w:style w:type="paragraph" w:styleId="4">
    <w:name w:val="heading 4"/>
    <w:basedOn w:val="a3"/>
    <w:next w:val="a3"/>
    <w:qFormat/>
    <w:rsid w:val="00517576"/>
    <w:pPr>
      <w:keepNext/>
      <w:numPr>
        <w:ilvl w:val="3"/>
        <w:numId w:val="6"/>
      </w:numPr>
      <w:spacing w:before="240" w:after="60"/>
      <w:outlineLvl w:val="3"/>
    </w:pPr>
    <w:rPr>
      <w:b/>
      <w:i/>
    </w:rPr>
  </w:style>
  <w:style w:type="paragraph" w:styleId="5">
    <w:name w:val="heading 5"/>
    <w:basedOn w:val="a3"/>
    <w:next w:val="a3"/>
    <w:rsid w:val="00517576"/>
    <w:pPr>
      <w:numPr>
        <w:ilvl w:val="4"/>
        <w:numId w:val="6"/>
      </w:numPr>
      <w:spacing w:before="240" w:after="60"/>
      <w:outlineLvl w:val="4"/>
    </w:pPr>
    <w:rPr>
      <w:rFonts w:ascii="Arial" w:hAnsi="Arial"/>
      <w:sz w:val="22"/>
    </w:rPr>
  </w:style>
  <w:style w:type="paragraph" w:styleId="6">
    <w:name w:val="heading 6"/>
    <w:basedOn w:val="a3"/>
    <w:next w:val="a3"/>
    <w:rsid w:val="00517576"/>
    <w:pPr>
      <w:numPr>
        <w:ilvl w:val="5"/>
        <w:numId w:val="6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basedOn w:val="a3"/>
    <w:next w:val="a3"/>
    <w:rsid w:val="00517576"/>
    <w:pPr>
      <w:numPr>
        <w:ilvl w:val="6"/>
        <w:numId w:val="6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3"/>
    <w:next w:val="a3"/>
    <w:rsid w:val="00517576"/>
    <w:pPr>
      <w:numPr>
        <w:ilvl w:val="7"/>
        <w:numId w:val="6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3"/>
    <w:next w:val="a3"/>
    <w:rsid w:val="00517576"/>
    <w:pPr>
      <w:numPr>
        <w:ilvl w:val="8"/>
        <w:numId w:val="6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Лекция разр"/>
    <w:autoRedefine/>
    <w:rsid w:val="00DF2328"/>
    <w:pPr>
      <w:spacing w:line="264" w:lineRule="auto"/>
      <w:ind w:firstLine="709"/>
      <w:jc w:val="both"/>
    </w:pPr>
    <w:rPr>
      <w:spacing w:val="10"/>
      <w:sz w:val="24"/>
      <w:szCs w:val="24"/>
    </w:rPr>
  </w:style>
  <w:style w:type="character" w:customStyle="1" w:styleId="a9">
    <w:name w:val="Лекция разр Знак Знак"/>
    <w:rsid w:val="00517576"/>
    <w:rPr>
      <w:spacing w:val="10"/>
      <w:sz w:val="24"/>
      <w:szCs w:val="24"/>
      <w:lang w:val="ru-RU" w:eastAsia="ru-RU" w:bidi="ar-SA"/>
    </w:rPr>
  </w:style>
  <w:style w:type="character" w:customStyle="1" w:styleId="aa">
    <w:name w:val="Знак Знак"/>
    <w:rsid w:val="00517576"/>
    <w:rPr>
      <w:b/>
      <w:noProof/>
      <w:spacing w:val="30"/>
      <w:sz w:val="28"/>
      <w:lang w:val="ru-RU" w:eastAsia="ru-RU" w:bidi="ar-SA"/>
    </w:rPr>
  </w:style>
  <w:style w:type="character" w:customStyle="1" w:styleId="30">
    <w:name w:val="Заголовок 3 Знак Знак Знак"/>
    <w:rsid w:val="00517576"/>
    <w:rPr>
      <w:b/>
      <w:spacing w:val="30"/>
      <w:sz w:val="24"/>
      <w:lang w:val="ru-RU" w:eastAsia="ru-RU" w:bidi="ar-SA"/>
    </w:rPr>
  </w:style>
  <w:style w:type="character" w:styleId="ab">
    <w:name w:val="page number"/>
    <w:basedOn w:val="a5"/>
    <w:rsid w:val="00517576"/>
  </w:style>
  <w:style w:type="character" w:customStyle="1" w:styleId="name1">
    <w:name w:val="name1"/>
    <w:rsid w:val="00517576"/>
    <w:rPr>
      <w:rFonts w:ascii="Arial" w:hAnsi="Arial" w:cs="Arial" w:hint="default"/>
      <w:b/>
      <w:bCs/>
      <w:sz w:val="24"/>
      <w:szCs w:val="24"/>
    </w:rPr>
  </w:style>
  <w:style w:type="paragraph" w:customStyle="1" w:styleId="ac">
    <w:name w:val="Таблица"/>
    <w:basedOn w:val="a8"/>
    <w:autoRedefine/>
    <w:rsid w:val="00517576"/>
    <w:pPr>
      <w:ind w:firstLine="0"/>
      <w:jc w:val="left"/>
    </w:pPr>
    <w:rPr>
      <w:spacing w:val="0"/>
    </w:rPr>
  </w:style>
  <w:style w:type="paragraph" w:styleId="ad">
    <w:name w:val="header"/>
    <w:basedOn w:val="a3"/>
    <w:link w:val="ae"/>
    <w:uiPriority w:val="99"/>
    <w:rsid w:val="00517576"/>
    <w:pPr>
      <w:tabs>
        <w:tab w:val="center" w:pos="4536"/>
        <w:tab w:val="right" w:pos="9072"/>
      </w:tabs>
    </w:pPr>
  </w:style>
  <w:style w:type="paragraph" w:styleId="13">
    <w:name w:val="toc 1"/>
    <w:basedOn w:val="a3"/>
    <w:next w:val="a3"/>
    <w:uiPriority w:val="39"/>
    <w:rsid w:val="00517576"/>
    <w:pPr>
      <w:spacing w:before="360"/>
    </w:pPr>
    <w:rPr>
      <w:rFonts w:ascii="Arial" w:hAnsi="Arial" w:cs="Arial"/>
      <w:b/>
      <w:bCs/>
      <w:caps/>
      <w:szCs w:val="24"/>
    </w:rPr>
  </w:style>
  <w:style w:type="paragraph" w:styleId="21">
    <w:name w:val="toc 2"/>
    <w:basedOn w:val="a3"/>
    <w:next w:val="a3"/>
    <w:uiPriority w:val="39"/>
    <w:rsid w:val="00517576"/>
    <w:pPr>
      <w:spacing w:before="240"/>
    </w:pPr>
    <w:rPr>
      <w:b/>
      <w:bCs/>
      <w:sz w:val="20"/>
    </w:rPr>
  </w:style>
  <w:style w:type="paragraph" w:styleId="31">
    <w:name w:val="toc 3"/>
    <w:basedOn w:val="a3"/>
    <w:next w:val="a3"/>
    <w:uiPriority w:val="39"/>
    <w:rsid w:val="00517576"/>
    <w:pPr>
      <w:ind w:left="240"/>
    </w:pPr>
    <w:rPr>
      <w:sz w:val="20"/>
    </w:rPr>
  </w:style>
  <w:style w:type="paragraph" w:styleId="40">
    <w:name w:val="toc 4"/>
    <w:basedOn w:val="a3"/>
    <w:next w:val="a3"/>
    <w:semiHidden/>
    <w:rsid w:val="00517576"/>
    <w:pPr>
      <w:ind w:left="480"/>
    </w:pPr>
    <w:rPr>
      <w:sz w:val="20"/>
    </w:rPr>
  </w:style>
  <w:style w:type="paragraph" w:styleId="50">
    <w:name w:val="toc 5"/>
    <w:basedOn w:val="a3"/>
    <w:next w:val="a3"/>
    <w:semiHidden/>
    <w:rsid w:val="00517576"/>
    <w:pPr>
      <w:ind w:left="720"/>
    </w:pPr>
    <w:rPr>
      <w:sz w:val="20"/>
    </w:rPr>
  </w:style>
  <w:style w:type="paragraph" w:styleId="60">
    <w:name w:val="toc 6"/>
    <w:basedOn w:val="a3"/>
    <w:next w:val="a3"/>
    <w:semiHidden/>
    <w:rsid w:val="00517576"/>
    <w:pPr>
      <w:ind w:left="960"/>
    </w:pPr>
    <w:rPr>
      <w:sz w:val="20"/>
    </w:rPr>
  </w:style>
  <w:style w:type="paragraph" w:styleId="70">
    <w:name w:val="toc 7"/>
    <w:basedOn w:val="a3"/>
    <w:next w:val="a3"/>
    <w:semiHidden/>
    <w:rsid w:val="00517576"/>
    <w:pPr>
      <w:ind w:left="1200"/>
    </w:pPr>
    <w:rPr>
      <w:sz w:val="20"/>
    </w:rPr>
  </w:style>
  <w:style w:type="paragraph" w:styleId="80">
    <w:name w:val="toc 8"/>
    <w:basedOn w:val="a3"/>
    <w:next w:val="a3"/>
    <w:semiHidden/>
    <w:rsid w:val="00517576"/>
    <w:pPr>
      <w:ind w:left="1440"/>
    </w:pPr>
    <w:rPr>
      <w:sz w:val="20"/>
    </w:rPr>
  </w:style>
  <w:style w:type="paragraph" w:customStyle="1" w:styleId="210">
    <w:name w:val="Основной текст 21"/>
    <w:basedOn w:val="a3"/>
    <w:rsid w:val="00517576"/>
    <w:pPr>
      <w:ind w:firstLine="708"/>
    </w:pPr>
  </w:style>
  <w:style w:type="paragraph" w:customStyle="1" w:styleId="af">
    <w:name w:val="Рисунок"/>
    <w:basedOn w:val="a3"/>
    <w:rsid w:val="00517576"/>
    <w:rPr>
      <w:rFonts w:ascii="Arial" w:hAnsi="Arial"/>
    </w:rPr>
  </w:style>
  <w:style w:type="paragraph" w:customStyle="1" w:styleId="11">
    <w:name w:val="Список 1"/>
    <w:basedOn w:val="-"/>
    <w:rsid w:val="00517576"/>
    <w:pPr>
      <w:numPr>
        <w:numId w:val="4"/>
      </w:numPr>
    </w:pPr>
  </w:style>
  <w:style w:type="paragraph" w:customStyle="1" w:styleId="-">
    <w:name w:val="Список -"/>
    <w:basedOn w:val="a3"/>
    <w:rsid w:val="007104A7"/>
    <w:pPr>
      <w:numPr>
        <w:numId w:val="3"/>
      </w:numPr>
    </w:pPr>
    <w:rPr>
      <w:spacing w:val="10"/>
      <w:szCs w:val="24"/>
    </w:rPr>
  </w:style>
  <w:style w:type="character" w:customStyle="1" w:styleId="14">
    <w:name w:val="Список 1 Знак Знак"/>
    <w:locked/>
    <w:rsid w:val="00517576"/>
    <w:rPr>
      <w:spacing w:val="10"/>
      <w:sz w:val="24"/>
      <w:szCs w:val="24"/>
      <w:lang w:val="ru-RU" w:eastAsia="ru-RU" w:bidi="ar-SA"/>
    </w:rPr>
  </w:style>
  <w:style w:type="paragraph" w:styleId="af0">
    <w:name w:val="footer"/>
    <w:basedOn w:val="a3"/>
    <w:link w:val="af1"/>
    <w:uiPriority w:val="99"/>
    <w:rsid w:val="00517576"/>
    <w:pPr>
      <w:tabs>
        <w:tab w:val="center" w:pos="4153"/>
        <w:tab w:val="right" w:pos="8306"/>
      </w:tabs>
    </w:pPr>
  </w:style>
  <w:style w:type="paragraph" w:customStyle="1" w:styleId="af2">
    <w:name w:val="Список."/>
    <w:basedOn w:val="a8"/>
    <w:rsid w:val="007104A7"/>
    <w:pPr>
      <w:ind w:firstLine="0"/>
    </w:pPr>
    <w:rPr>
      <w:b/>
      <w:noProof/>
    </w:rPr>
  </w:style>
  <w:style w:type="paragraph" w:customStyle="1" w:styleId="af3">
    <w:name w:val="Наименование"/>
    <w:basedOn w:val="a3"/>
    <w:next w:val="a3"/>
    <w:link w:val="af4"/>
    <w:rsid w:val="00B652F8"/>
    <w:pPr>
      <w:jc w:val="center"/>
    </w:pPr>
    <w:rPr>
      <w:i/>
    </w:rPr>
  </w:style>
  <w:style w:type="paragraph" w:customStyle="1" w:styleId="15">
    <w:name w:val="Обычный1"/>
    <w:rsid w:val="00517576"/>
    <w:pPr>
      <w:widowControl w:val="0"/>
      <w:ind w:firstLine="340"/>
      <w:jc w:val="both"/>
    </w:pPr>
    <w:rPr>
      <w:snapToGrid w:val="0"/>
    </w:rPr>
  </w:style>
  <w:style w:type="paragraph" w:customStyle="1" w:styleId="FR1">
    <w:name w:val="FR1"/>
    <w:rsid w:val="00517576"/>
    <w:pPr>
      <w:widowControl w:val="0"/>
      <w:spacing w:line="300" w:lineRule="auto"/>
      <w:ind w:left="240" w:hanging="260"/>
    </w:pPr>
    <w:rPr>
      <w:rFonts w:ascii="Arial" w:hAnsi="Arial"/>
      <w:b/>
      <w:snapToGrid w:val="0"/>
      <w:sz w:val="16"/>
      <w:lang w:val="en-US"/>
    </w:rPr>
  </w:style>
  <w:style w:type="paragraph" w:customStyle="1" w:styleId="FR2">
    <w:name w:val="FR2"/>
    <w:rsid w:val="00517576"/>
    <w:pPr>
      <w:widowControl w:val="0"/>
      <w:spacing w:before="80"/>
      <w:jc w:val="center"/>
    </w:pPr>
    <w:rPr>
      <w:rFonts w:ascii="Arial" w:hAnsi="Arial"/>
      <w:snapToGrid w:val="0"/>
      <w:sz w:val="12"/>
    </w:rPr>
  </w:style>
  <w:style w:type="paragraph" w:customStyle="1" w:styleId="H3">
    <w:name w:val="H3"/>
    <w:basedOn w:val="15"/>
    <w:next w:val="15"/>
    <w:rsid w:val="00517576"/>
    <w:pPr>
      <w:keepNext/>
      <w:spacing w:before="100" w:after="100" w:line="200" w:lineRule="atLeast"/>
      <w:ind w:firstLine="0"/>
      <w:jc w:val="left"/>
      <w:outlineLvl w:val="3"/>
    </w:pPr>
    <w:rPr>
      <w:b/>
      <w:sz w:val="28"/>
    </w:rPr>
  </w:style>
  <w:style w:type="paragraph" w:styleId="af5">
    <w:name w:val="Title"/>
    <w:basedOn w:val="a3"/>
    <w:qFormat/>
    <w:rsid w:val="00517576"/>
    <w:pPr>
      <w:jc w:val="center"/>
    </w:pPr>
    <w:rPr>
      <w:b/>
    </w:rPr>
  </w:style>
  <w:style w:type="paragraph" w:styleId="af6">
    <w:name w:val="Plain Text"/>
    <w:basedOn w:val="a3"/>
    <w:rsid w:val="00517576"/>
    <w:rPr>
      <w:rFonts w:ascii="Courier New" w:hAnsi="Courier New"/>
      <w:sz w:val="20"/>
    </w:rPr>
  </w:style>
  <w:style w:type="character" w:styleId="af7">
    <w:name w:val="Strong"/>
    <w:qFormat/>
    <w:rsid w:val="00517576"/>
    <w:rPr>
      <w:b/>
    </w:rPr>
  </w:style>
  <w:style w:type="paragraph" w:customStyle="1" w:styleId="H1">
    <w:name w:val="H1"/>
    <w:basedOn w:val="15"/>
    <w:next w:val="15"/>
    <w:rsid w:val="00517576"/>
    <w:pPr>
      <w:keepNext/>
      <w:spacing w:before="100" w:after="100"/>
      <w:ind w:firstLine="0"/>
      <w:outlineLvl w:val="1"/>
    </w:pPr>
    <w:rPr>
      <w:b/>
      <w:kern w:val="36"/>
      <w:sz w:val="48"/>
    </w:rPr>
  </w:style>
  <w:style w:type="character" w:styleId="af8">
    <w:name w:val="footnote reference"/>
    <w:semiHidden/>
    <w:rsid w:val="00517576"/>
    <w:rPr>
      <w:sz w:val="20"/>
      <w:vertAlign w:val="superscript"/>
    </w:rPr>
  </w:style>
  <w:style w:type="paragraph" w:styleId="af9">
    <w:name w:val="footnote text"/>
    <w:basedOn w:val="a3"/>
    <w:semiHidden/>
    <w:rsid w:val="00517576"/>
    <w:pPr>
      <w:widowControl w:val="0"/>
    </w:pPr>
  </w:style>
  <w:style w:type="paragraph" w:styleId="22">
    <w:name w:val="Body Text Indent 2"/>
    <w:basedOn w:val="a3"/>
    <w:rsid w:val="00517576"/>
    <w:pPr>
      <w:ind w:firstLine="720"/>
    </w:pPr>
  </w:style>
  <w:style w:type="paragraph" w:styleId="afa">
    <w:name w:val="Body Text Indent"/>
    <w:basedOn w:val="a3"/>
    <w:rsid w:val="00517576"/>
    <w:pPr>
      <w:ind w:firstLine="720"/>
    </w:pPr>
    <w:rPr>
      <w:lang w:val="en-US"/>
    </w:rPr>
  </w:style>
  <w:style w:type="paragraph" w:styleId="afb">
    <w:name w:val="Body Text"/>
    <w:basedOn w:val="a3"/>
    <w:rsid w:val="00517576"/>
    <w:pPr>
      <w:jc w:val="center"/>
    </w:pPr>
    <w:rPr>
      <w:sz w:val="20"/>
    </w:rPr>
  </w:style>
  <w:style w:type="paragraph" w:styleId="23">
    <w:name w:val="Body Text 2"/>
    <w:basedOn w:val="a3"/>
    <w:rsid w:val="00517576"/>
    <w:pPr>
      <w:jc w:val="center"/>
    </w:pPr>
  </w:style>
  <w:style w:type="paragraph" w:customStyle="1" w:styleId="afc">
    <w:name w:val="Термин"/>
    <w:basedOn w:val="15"/>
    <w:next w:val="a3"/>
    <w:rsid w:val="00517576"/>
    <w:pPr>
      <w:ind w:firstLine="0"/>
    </w:pPr>
    <w:rPr>
      <w:sz w:val="24"/>
    </w:rPr>
  </w:style>
  <w:style w:type="paragraph" w:customStyle="1" w:styleId="afd">
    <w:name w:val="Адреса"/>
    <w:basedOn w:val="15"/>
    <w:next w:val="15"/>
    <w:rsid w:val="00517576"/>
    <w:pPr>
      <w:ind w:firstLine="0"/>
    </w:pPr>
    <w:rPr>
      <w:i/>
      <w:sz w:val="24"/>
    </w:rPr>
  </w:style>
  <w:style w:type="character" w:customStyle="1" w:styleId="afe">
    <w:name w:val="Печатная машинка"/>
    <w:rsid w:val="00517576"/>
    <w:rPr>
      <w:rFonts w:ascii="Courier New" w:hAnsi="Courier New"/>
      <w:sz w:val="20"/>
    </w:rPr>
  </w:style>
  <w:style w:type="character" w:customStyle="1" w:styleId="HTML">
    <w:name w:val="Разметка HTML"/>
    <w:rsid w:val="00517576"/>
    <w:rPr>
      <w:vanish/>
      <w:color w:val="FF0000"/>
    </w:rPr>
  </w:style>
  <w:style w:type="paragraph" w:styleId="32">
    <w:name w:val="Body Text 3"/>
    <w:basedOn w:val="a3"/>
    <w:rsid w:val="00517576"/>
    <w:pPr>
      <w:autoSpaceDE w:val="0"/>
      <w:autoSpaceDN w:val="0"/>
    </w:pPr>
    <w:rPr>
      <w:szCs w:val="28"/>
    </w:rPr>
  </w:style>
  <w:style w:type="paragraph" w:customStyle="1" w:styleId="-2">
    <w:name w:val="заголовок-уровень2"/>
    <w:basedOn w:val="a3"/>
    <w:rsid w:val="00517576"/>
    <w:pPr>
      <w:ind w:left="720"/>
    </w:pPr>
    <w:rPr>
      <w:spacing w:val="100"/>
    </w:rPr>
  </w:style>
  <w:style w:type="paragraph" w:customStyle="1" w:styleId="H4">
    <w:name w:val="H4"/>
    <w:basedOn w:val="15"/>
    <w:next w:val="15"/>
    <w:rsid w:val="00517576"/>
    <w:pPr>
      <w:keepNext/>
      <w:spacing w:before="100" w:after="100" w:line="200" w:lineRule="atLeast"/>
      <w:ind w:firstLine="0"/>
      <w:jc w:val="left"/>
      <w:outlineLvl w:val="4"/>
    </w:pPr>
    <w:rPr>
      <w:b/>
    </w:rPr>
  </w:style>
  <w:style w:type="paragraph" w:customStyle="1" w:styleId="a0">
    <w:name w:val="Втяжка"/>
    <w:basedOn w:val="afb"/>
    <w:rsid w:val="00517576"/>
    <w:pPr>
      <w:widowControl w:val="0"/>
      <w:numPr>
        <w:numId w:val="2"/>
      </w:numPr>
      <w:spacing w:after="120" w:line="360" w:lineRule="auto"/>
      <w:jc w:val="left"/>
    </w:pPr>
    <w:rPr>
      <w:snapToGrid w:val="0"/>
    </w:rPr>
  </w:style>
  <w:style w:type="paragraph" w:customStyle="1" w:styleId="16">
    <w:name w:val="Заголовок1"/>
    <w:basedOn w:val="afb"/>
    <w:rsid w:val="00517576"/>
    <w:pPr>
      <w:keepLines/>
      <w:widowControl w:val="0"/>
      <w:spacing w:before="480" w:after="120"/>
      <w:jc w:val="left"/>
    </w:pPr>
    <w:rPr>
      <w:rFonts w:ascii="Arial" w:hAnsi="Arial"/>
      <w:b/>
      <w:snapToGrid w:val="0"/>
      <w:sz w:val="28"/>
    </w:rPr>
  </w:style>
  <w:style w:type="paragraph" w:styleId="aff">
    <w:name w:val="Normal (Web)"/>
    <w:basedOn w:val="a3"/>
    <w:rsid w:val="00517576"/>
    <w:pPr>
      <w:spacing w:before="100" w:beforeAutospacing="1" w:after="100" w:afterAutospacing="1"/>
    </w:pPr>
    <w:rPr>
      <w:szCs w:val="24"/>
    </w:rPr>
  </w:style>
  <w:style w:type="character" w:styleId="aff0">
    <w:name w:val="Hyperlink"/>
    <w:uiPriority w:val="99"/>
    <w:rsid w:val="00517576"/>
    <w:rPr>
      <w:color w:val="0000FF"/>
      <w:u w:val="single"/>
    </w:rPr>
  </w:style>
  <w:style w:type="paragraph" w:customStyle="1" w:styleId="10">
    <w:name w:val="Список 1)"/>
    <w:basedOn w:val="a3"/>
    <w:next w:val="a3"/>
    <w:rsid w:val="00517576"/>
    <w:pPr>
      <w:numPr>
        <w:numId w:val="1"/>
      </w:numPr>
      <w:ind w:firstLine="851"/>
    </w:pPr>
    <w:rPr>
      <w:spacing w:val="10"/>
      <w:szCs w:val="24"/>
    </w:rPr>
  </w:style>
  <w:style w:type="character" w:styleId="aff1">
    <w:name w:val="FollowedHyperlink"/>
    <w:rsid w:val="00517576"/>
    <w:rPr>
      <w:color w:val="800080"/>
      <w:u w:val="single"/>
    </w:rPr>
  </w:style>
  <w:style w:type="paragraph" w:customStyle="1" w:styleId="aff2">
    <w:name w:val="Список определений"/>
    <w:basedOn w:val="15"/>
    <w:next w:val="afc"/>
    <w:rsid w:val="00517576"/>
    <w:pPr>
      <w:spacing w:line="200" w:lineRule="atLeast"/>
      <w:ind w:left="360" w:firstLine="0"/>
      <w:jc w:val="left"/>
    </w:pPr>
  </w:style>
  <w:style w:type="character" w:customStyle="1" w:styleId="textsm1">
    <w:name w:val="textsm1"/>
    <w:rsid w:val="00517576"/>
    <w:rPr>
      <w:rFonts w:ascii="Verdana" w:hAnsi="Verdana" w:hint="default"/>
      <w:strike w:val="0"/>
      <w:dstrike w:val="0"/>
      <w:sz w:val="22"/>
      <w:szCs w:val="22"/>
      <w:u w:val="none"/>
      <w:effect w:val="none"/>
    </w:rPr>
  </w:style>
  <w:style w:type="character" w:customStyle="1" w:styleId="author1">
    <w:name w:val="author1"/>
    <w:rsid w:val="00517576"/>
    <w:rPr>
      <w:rFonts w:ascii="Verdana" w:hAnsi="Verdana" w:hint="default"/>
      <w:i/>
      <w:iCs/>
    </w:rPr>
  </w:style>
  <w:style w:type="character" w:customStyle="1" w:styleId="aff3">
    <w:name w:val="Клавиатура"/>
    <w:rsid w:val="00517576"/>
    <w:rPr>
      <w:rFonts w:ascii="Courier New" w:hAnsi="Courier New"/>
      <w:b/>
      <w:sz w:val="20"/>
    </w:rPr>
  </w:style>
  <w:style w:type="paragraph" w:customStyle="1" w:styleId="boxtitle">
    <w:name w:val="boxtitle"/>
    <w:basedOn w:val="a3"/>
    <w:rsid w:val="00517576"/>
    <w:pPr>
      <w:spacing w:before="100" w:beforeAutospacing="1" w:after="100" w:afterAutospacing="1"/>
    </w:pPr>
    <w:rPr>
      <w:rFonts w:ascii="Verdana" w:hAnsi="Verdana"/>
      <w:b/>
      <w:bCs/>
      <w:color w:val="FFFFFF"/>
      <w:szCs w:val="24"/>
    </w:rPr>
  </w:style>
  <w:style w:type="paragraph" w:customStyle="1" w:styleId="17">
    <w:name w:val="Текст1"/>
    <w:basedOn w:val="a3"/>
    <w:rsid w:val="00517576"/>
    <w:rPr>
      <w:rFonts w:ascii="Courier New" w:hAnsi="Courier New"/>
      <w:sz w:val="20"/>
    </w:rPr>
  </w:style>
  <w:style w:type="paragraph" w:customStyle="1" w:styleId="71">
    <w:name w:val="заголовок 7"/>
    <w:basedOn w:val="a3"/>
    <w:next w:val="a3"/>
    <w:rsid w:val="00517576"/>
    <w:pPr>
      <w:autoSpaceDE w:val="0"/>
      <w:autoSpaceDN w:val="0"/>
      <w:spacing w:before="240" w:after="60"/>
    </w:pPr>
    <w:rPr>
      <w:rFonts w:ascii="Arial" w:hAnsi="Arial" w:cs="Arial"/>
      <w:sz w:val="20"/>
      <w:lang w:val="en-US"/>
    </w:rPr>
  </w:style>
  <w:style w:type="paragraph" w:customStyle="1" w:styleId="aff4">
    <w:name w:val="текст"/>
    <w:basedOn w:val="a3"/>
    <w:rsid w:val="00517576"/>
    <w:pPr>
      <w:autoSpaceDE w:val="0"/>
      <w:autoSpaceDN w:val="0"/>
      <w:spacing w:before="120"/>
    </w:pPr>
    <w:rPr>
      <w:rFonts w:ascii="MS Sans Serif" w:hAnsi="MS Sans Serif" w:cs="MS Sans Serif"/>
      <w:szCs w:val="24"/>
      <w:lang w:val="en-US"/>
    </w:rPr>
  </w:style>
  <w:style w:type="paragraph" w:customStyle="1" w:styleId="aff5">
    <w:name w:val="Лекции"/>
    <w:basedOn w:val="a3"/>
    <w:rsid w:val="00517576"/>
    <w:pPr>
      <w:ind w:firstLine="709"/>
    </w:pPr>
    <w:rPr>
      <w:szCs w:val="24"/>
    </w:rPr>
  </w:style>
  <w:style w:type="character" w:customStyle="1" w:styleId="aff6">
    <w:name w:val="Основной шрифт"/>
    <w:rsid w:val="00517576"/>
  </w:style>
  <w:style w:type="character" w:customStyle="1" w:styleId="24">
    <w:name w:val="Знак Знак2"/>
    <w:rsid w:val="00517576"/>
    <w:rPr>
      <w:b/>
      <w:bCs/>
      <w:noProof/>
      <w:spacing w:val="30"/>
      <w:sz w:val="24"/>
      <w:szCs w:val="24"/>
      <w:lang w:val="ru-RU" w:eastAsia="ru-RU"/>
    </w:rPr>
  </w:style>
  <w:style w:type="paragraph" w:customStyle="1" w:styleId="125">
    <w:name w:val="Стиль По ширине Первая строка:  125 см"/>
    <w:basedOn w:val="a3"/>
    <w:rsid w:val="00B652F8"/>
    <w:pPr>
      <w:ind w:firstLine="709"/>
    </w:pPr>
  </w:style>
  <w:style w:type="character" w:customStyle="1" w:styleId="20">
    <w:name w:val="Заголовок 2 Знак"/>
    <w:link w:val="2"/>
    <w:rsid w:val="00EC5CAF"/>
    <w:rPr>
      <w:b/>
      <w:noProof/>
      <w:spacing w:val="30"/>
      <w:sz w:val="28"/>
    </w:rPr>
  </w:style>
  <w:style w:type="table" w:styleId="aff7">
    <w:name w:val="Table Grid"/>
    <w:basedOn w:val="a6"/>
    <w:rsid w:val="00840B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0">
    <w:name w:val="highlight0"/>
    <w:basedOn w:val="a5"/>
    <w:rsid w:val="000F22A6"/>
  </w:style>
  <w:style w:type="paragraph" w:customStyle="1" w:styleId="a1">
    <w:name w:val="Стиль Список. + не полужирный"/>
    <w:basedOn w:val="af2"/>
    <w:rsid w:val="007104A7"/>
    <w:pPr>
      <w:numPr>
        <w:numId w:val="5"/>
      </w:numPr>
    </w:pPr>
    <w:rPr>
      <w:b w:val="0"/>
    </w:rPr>
  </w:style>
  <w:style w:type="paragraph" w:customStyle="1" w:styleId="aff8">
    <w:name w:val="Наименование таблицы"/>
    <w:basedOn w:val="a8"/>
    <w:next w:val="a8"/>
    <w:rsid w:val="00EE6687"/>
    <w:pPr>
      <w:ind w:firstLine="0"/>
      <w:jc w:val="right"/>
    </w:pPr>
    <w:rPr>
      <w:i/>
    </w:rPr>
  </w:style>
  <w:style w:type="character" w:customStyle="1" w:styleId="af4">
    <w:name w:val="Наименование Знак"/>
    <w:link w:val="af3"/>
    <w:rsid w:val="00FA4B44"/>
    <w:rPr>
      <w:i/>
      <w:spacing w:val="20"/>
      <w:sz w:val="24"/>
      <w:lang w:val="ru-RU" w:eastAsia="ru-RU" w:bidi="ar-SA"/>
    </w:rPr>
  </w:style>
  <w:style w:type="paragraph" w:styleId="aff9">
    <w:name w:val="Body Text First Indent"/>
    <w:basedOn w:val="afb"/>
    <w:rsid w:val="00E5676B"/>
    <w:pPr>
      <w:spacing w:after="120"/>
      <w:ind w:firstLine="210"/>
      <w:jc w:val="left"/>
    </w:pPr>
    <w:rPr>
      <w:sz w:val="24"/>
    </w:rPr>
  </w:style>
  <w:style w:type="character" w:customStyle="1" w:styleId="highlight1">
    <w:name w:val="highlight1"/>
    <w:basedOn w:val="a5"/>
    <w:rsid w:val="00A0453E"/>
  </w:style>
  <w:style w:type="paragraph" w:styleId="affa">
    <w:name w:val="Balloon Text"/>
    <w:basedOn w:val="a3"/>
    <w:semiHidden/>
    <w:rsid w:val="00197787"/>
    <w:rPr>
      <w:rFonts w:ascii="Tahoma" w:hAnsi="Tahoma" w:cs="Tahoma"/>
      <w:sz w:val="16"/>
      <w:szCs w:val="16"/>
    </w:rPr>
  </w:style>
  <w:style w:type="paragraph" w:customStyle="1" w:styleId="Ee9">
    <w:name w:val="ОбычныEe9"/>
    <w:rsid w:val="00DA5D8D"/>
    <w:pPr>
      <w:widowControl w:val="0"/>
      <w:autoSpaceDE w:val="0"/>
      <w:autoSpaceDN w:val="0"/>
      <w:adjustRightInd w:val="0"/>
    </w:pPr>
  </w:style>
  <w:style w:type="paragraph" w:customStyle="1" w:styleId="33">
    <w:name w:val="заголовок 3"/>
    <w:basedOn w:val="Ee9"/>
    <w:next w:val="Ee9"/>
    <w:rsid w:val="00DA5D8D"/>
    <w:pPr>
      <w:keepNext/>
      <w:spacing w:before="120"/>
      <w:jc w:val="center"/>
    </w:pPr>
    <w:rPr>
      <w:sz w:val="28"/>
      <w:szCs w:val="28"/>
    </w:rPr>
  </w:style>
  <w:style w:type="paragraph" w:customStyle="1" w:styleId="ed">
    <w:name w:val="Обычцedый"/>
    <w:rsid w:val="00DA5D8D"/>
    <w:pPr>
      <w:widowControl w:val="0"/>
      <w:autoSpaceDE w:val="0"/>
      <w:autoSpaceDN w:val="0"/>
      <w:adjustRightInd w:val="0"/>
    </w:pPr>
  </w:style>
  <w:style w:type="paragraph" w:styleId="affb">
    <w:name w:val="List Paragraph"/>
    <w:basedOn w:val="a3"/>
    <w:uiPriority w:val="34"/>
    <w:qFormat/>
    <w:rsid w:val="00732396"/>
    <w:pPr>
      <w:ind w:left="720"/>
      <w:contextualSpacing/>
    </w:pPr>
  </w:style>
  <w:style w:type="paragraph" w:customStyle="1" w:styleId="affc">
    <w:name w:val="обычный"/>
    <w:basedOn w:val="1"/>
    <w:link w:val="affd"/>
    <w:rsid w:val="00E86FEC"/>
    <w:pPr>
      <w:numPr>
        <w:numId w:val="0"/>
      </w:numPr>
      <w:ind w:left="432"/>
      <w:jc w:val="both"/>
    </w:pPr>
  </w:style>
  <w:style w:type="paragraph" w:styleId="affe">
    <w:name w:val="TOC Heading"/>
    <w:basedOn w:val="1"/>
    <w:next w:val="a3"/>
    <w:uiPriority w:val="39"/>
    <w:unhideWhenUsed/>
    <w:qFormat/>
    <w:rsid w:val="00E86FEC"/>
    <w:pPr>
      <w:keepLines/>
      <w:pageBreakBefore w:val="0"/>
      <w:numPr>
        <w:numId w:val="0"/>
      </w:numPr>
      <w:suppressAutoHyphens w:val="0"/>
      <w:spacing w:after="0" w:line="259" w:lineRule="auto"/>
      <w:jc w:val="left"/>
      <w:outlineLvl w:val="9"/>
    </w:pPr>
    <w:rPr>
      <w:rFonts w:ascii="Calibri Light" w:hAnsi="Calibri Light"/>
      <w:b w:val="0"/>
      <w:caps w:val="0"/>
      <w:color w:val="2F5496"/>
      <w:lang w:val="ru-RU"/>
    </w:rPr>
  </w:style>
  <w:style w:type="character" w:customStyle="1" w:styleId="12">
    <w:name w:val="Заголовок 1 Знак"/>
    <w:link w:val="1"/>
    <w:rsid w:val="00EC5CAF"/>
    <w:rPr>
      <w:b/>
      <w:caps/>
      <w:sz w:val="32"/>
      <w:szCs w:val="32"/>
      <w:lang w:val="en-US"/>
    </w:rPr>
  </w:style>
  <w:style w:type="character" w:customStyle="1" w:styleId="affd">
    <w:name w:val="обычный Знак"/>
    <w:link w:val="affc"/>
    <w:rsid w:val="00E86FEC"/>
    <w:rPr>
      <w:b/>
      <w:caps/>
      <w:sz w:val="32"/>
      <w:szCs w:val="32"/>
      <w:lang w:val="en-US"/>
    </w:rPr>
  </w:style>
  <w:style w:type="paragraph" w:customStyle="1" w:styleId="a4">
    <w:name w:val="Необычный"/>
    <w:basedOn w:val="a3"/>
    <w:link w:val="afff"/>
    <w:qFormat/>
    <w:rsid w:val="00F2077F"/>
    <w:pPr>
      <w:spacing w:after="120" w:line="360" w:lineRule="auto"/>
      <w:ind w:firstLine="709"/>
    </w:pPr>
    <w:rPr>
      <w:spacing w:val="0"/>
    </w:rPr>
  </w:style>
  <w:style w:type="character" w:customStyle="1" w:styleId="afff">
    <w:name w:val="Необычный Знак"/>
    <w:link w:val="a4"/>
    <w:rsid w:val="00F2077F"/>
    <w:rPr>
      <w:noProof/>
      <w:sz w:val="28"/>
    </w:rPr>
  </w:style>
  <w:style w:type="character" w:styleId="afff0">
    <w:name w:val="Unresolved Mention"/>
    <w:uiPriority w:val="99"/>
    <w:semiHidden/>
    <w:unhideWhenUsed/>
    <w:rsid w:val="00F2077F"/>
    <w:rPr>
      <w:color w:val="605E5C"/>
      <w:shd w:val="clear" w:color="auto" w:fill="E1DFDD"/>
    </w:rPr>
  </w:style>
  <w:style w:type="character" w:customStyle="1" w:styleId="af1">
    <w:name w:val="Нижний колонтитул Знак"/>
    <w:link w:val="af0"/>
    <w:uiPriority w:val="99"/>
    <w:rsid w:val="00CB7E5F"/>
    <w:rPr>
      <w:noProof/>
      <w:spacing w:val="20"/>
      <w:sz w:val="28"/>
    </w:rPr>
  </w:style>
  <w:style w:type="character" w:customStyle="1" w:styleId="ae">
    <w:name w:val="Верхний колонтитул Знак"/>
    <w:link w:val="ad"/>
    <w:uiPriority w:val="99"/>
    <w:rsid w:val="00CB7E5F"/>
    <w:rPr>
      <w:noProof/>
      <w:spacing w:val="20"/>
      <w:sz w:val="28"/>
    </w:rPr>
  </w:style>
  <w:style w:type="paragraph" w:customStyle="1" w:styleId="a">
    <w:name w:val="Приложение"/>
    <w:basedOn w:val="2"/>
    <w:link w:val="afff1"/>
    <w:qFormat/>
    <w:rsid w:val="00F17980"/>
    <w:pPr>
      <w:numPr>
        <w:ilvl w:val="0"/>
        <w:numId w:val="19"/>
      </w:numPr>
    </w:pPr>
  </w:style>
  <w:style w:type="paragraph" w:styleId="afff2">
    <w:name w:val="caption"/>
    <w:basedOn w:val="a3"/>
    <w:next w:val="a3"/>
    <w:unhideWhenUsed/>
    <w:rsid w:val="008E32AE"/>
    <w:rPr>
      <w:b/>
      <w:bCs/>
      <w:sz w:val="20"/>
    </w:rPr>
  </w:style>
  <w:style w:type="character" w:customStyle="1" w:styleId="afff1">
    <w:name w:val="Приложение Знак"/>
    <w:link w:val="a"/>
    <w:rsid w:val="00F17980"/>
    <w:rPr>
      <w:b/>
      <w:noProof/>
      <w:spacing w:val="30"/>
      <w:sz w:val="28"/>
    </w:rPr>
  </w:style>
  <w:style w:type="paragraph" w:customStyle="1" w:styleId="a2">
    <w:name w:val="Код"/>
    <w:basedOn w:val="a4"/>
    <w:link w:val="afff3"/>
    <w:qFormat/>
    <w:rsid w:val="005115DC"/>
    <w:pPr>
      <w:numPr>
        <w:numId w:val="30"/>
      </w:numPr>
      <w:spacing w:after="0" w:line="240" w:lineRule="exact"/>
    </w:pPr>
    <w:rPr>
      <w:rFonts w:ascii="Consolas" w:hAnsi="Consolas"/>
      <w:sz w:val="24"/>
      <w:lang w:val="en-US"/>
    </w:rPr>
  </w:style>
  <w:style w:type="character" w:customStyle="1" w:styleId="afff3">
    <w:name w:val="Код Знак"/>
    <w:link w:val="a2"/>
    <w:rsid w:val="008E32AE"/>
    <w:rPr>
      <w:rFonts w:ascii="Consolas" w:hAnsi="Consolas"/>
      <w:noProof/>
      <w:sz w:val="24"/>
      <w:lang w:val="en-US"/>
    </w:rPr>
  </w:style>
  <w:style w:type="paragraph" w:styleId="25">
    <w:name w:val="Quote"/>
    <w:basedOn w:val="a3"/>
    <w:next w:val="a3"/>
    <w:link w:val="26"/>
    <w:uiPriority w:val="29"/>
    <w:qFormat/>
    <w:rsid w:val="0084257F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26">
    <w:name w:val="Цитата 2 Знак"/>
    <w:link w:val="25"/>
    <w:uiPriority w:val="29"/>
    <w:rsid w:val="0084257F"/>
    <w:rPr>
      <w:i/>
      <w:iCs/>
      <w:noProof/>
      <w:color w:val="404040"/>
      <w:spacing w:val="2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1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uogornogo.obr.sakha.gov.ru/ikt-v-obrazovanii/hronograf-dlja-raspisanija-urokov" TargetMode="External"/><Relationship Id="rId26" Type="http://schemas.openxmlformats.org/officeDocument/2006/relationships/hyperlink" Target="https://www.webpupil.ru/javascript_view.php?id=243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proproprogs.ru/django4" TargetMode="External"/><Relationship Id="rId34" Type="http://schemas.openxmlformats.org/officeDocument/2006/relationships/footer" Target="footer1.xml"/><Relationship Id="rId42" Type="http://schemas.openxmlformats.org/officeDocument/2006/relationships/image" Target="media/image1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novosibirsk.1cbit.ru/1csoft/bit-raspisanie-lite/?utm_source=yandex&amp;utm_medium=cpc&amp;utm_campaign=marina&amp;utm_content=10589223974&amp;utm_term=&#1087;&#1088;&#1086;&#1075;&#1088;&#1072;&#1084;&#1084;&#1072;%20&#1076;&#1083;&#1103;%20&#1089;&#1086;&#1089;&#1090;&#1072;&#1074;&#1083;&#1077;&#1085;&#1080;&#1103;%20&#1091;&#1095;&#1077;&#1073;&#1085;&#1086;&#1075;&#1086;%20&#1088;&#1072;&#1089;&#1087;&#1080;&#1089;&#1072;&#1085;&#1080;&#1103;&amp;utm_referrer=https%3A%2F%2Fyandex.ru%2F" TargetMode="External"/><Relationship Id="rId20" Type="http://schemas.openxmlformats.org/officeDocument/2006/relationships/hyperlink" Target="https://www.asctimetables.com/" TargetMode="External"/><Relationship Id="rId29" Type="http://schemas.openxmlformats.org/officeDocument/2006/relationships/hyperlink" Target="https://learn.javascript.ru/formdata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utelksp.ru/programs/prilozhenie-avtoraspisanie" TargetMode="External"/><Relationship Id="rId32" Type="http://schemas.openxmlformats.org/officeDocument/2006/relationships/header" Target="header1.xml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www.miet.ru/structure/s/2786/e/94105/35" TargetMode="External"/><Relationship Id="rId23" Type="http://schemas.openxmlformats.org/officeDocument/2006/relationships/hyperlink" Target="https://metanit.com/python/django/5.7.php" TargetMode="External"/><Relationship Id="rId28" Type="http://schemas.openxmlformats.org/officeDocument/2006/relationships/hyperlink" Target="https://metanit.com/python/django/5.14.php" TargetMode="External"/><Relationship Id="rId36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nikasoft.ru/nika-college/" TargetMode="External"/><Relationship Id="rId31" Type="http://schemas.openxmlformats.org/officeDocument/2006/relationships/hyperlink" Target="https://mathmod.asu.edu.ru/images/File/ebooks/GAfinal.pdf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djangoproject.com/en/5.0/" TargetMode="External"/><Relationship Id="rId27" Type="http://schemas.openxmlformats.org/officeDocument/2006/relationships/hyperlink" Target="https://learn.javascript.ru/fetch" TargetMode="External"/><Relationship Id="rId30" Type="http://schemas.openxmlformats.org/officeDocument/2006/relationships/hyperlink" Target="https://habr.com/ru/articles/128704/" TargetMode="External"/><Relationship Id="rId35" Type="http://schemas.openxmlformats.org/officeDocument/2006/relationships/footer" Target="footer2.xm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pbprog.ru/catalog/timetable" TargetMode="External"/><Relationship Id="rId25" Type="http://schemas.openxmlformats.org/officeDocument/2006/relationships/hyperlink" Target="https://learn.javascript.ru/ajax-xmlhttprequest" TargetMode="External"/><Relationship Id="rId33" Type="http://schemas.openxmlformats.org/officeDocument/2006/relationships/header" Target="header2.xml"/><Relationship Id="rId38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&#1057;&#1074;&#1077;&#1090;&#1072;\Application%20Data\Microsoft\&#1064;&#1072;&#1073;&#1083;&#1086;&#1085;&#1099;\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A33E0-0444-4A54-92E7-97FF114D5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ГОСТ.dot</Template>
  <TotalTime>2911</TotalTime>
  <Pages>38</Pages>
  <Words>6344</Words>
  <Characters>36167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Государственный комитет по высшему образованию</vt:lpstr>
    </vt:vector>
  </TitlesOfParts>
  <Company>ТЭЦ - 3</Company>
  <LinksUpToDate>false</LinksUpToDate>
  <CharactersWithSpaces>42427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Государственный комитет по высшему образованию</dc:title>
  <dc:creator>USER</dc:creator>
  <cp:lastModifiedBy>User1</cp:lastModifiedBy>
  <cp:revision>102</cp:revision>
  <cp:lastPrinted>2006-06-06T07:26:00Z</cp:lastPrinted>
  <dcterms:created xsi:type="dcterms:W3CDTF">2019-04-01T05:29:00Z</dcterms:created>
  <dcterms:modified xsi:type="dcterms:W3CDTF">2024-06-02T08:27:00Z</dcterms:modified>
</cp:coreProperties>
</file>