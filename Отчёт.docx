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411A5D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411A5D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411A5D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411A5D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411A5D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411A5D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411A5D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411A5D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411A5D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411A5D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411A5D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411A5D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411A5D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411A5D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411A5D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411A5D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E2675E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5pt;height:278.25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E2675E" w:rsidP="004D11DA">
      <w:pPr>
        <w:pStyle w:val="a4"/>
        <w:jc w:val="center"/>
      </w:pPr>
      <w:r>
        <w:pict w14:anchorId="08F7FE31">
          <v:shape id="_x0000_i1026" type="#_x0000_t75" style="width:165pt;height:233.25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E2675E" w:rsidP="009F026D">
      <w:pPr>
        <w:pStyle w:val="a4"/>
      </w:pPr>
      <w:r>
        <w:pict w14:anchorId="5671162A">
          <v:shape id="_x0000_i1027" type="#_x0000_t75" style="width:394.5pt;height:213.75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bookmarkStart w:id="9" w:name="_Hlk168420197"/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E2675E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6.75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E2675E" w:rsidP="002E240D">
      <w:pPr>
        <w:pStyle w:val="a4"/>
        <w:keepNext/>
        <w:jc w:val="center"/>
      </w:pPr>
      <w:r>
        <w:pict w14:anchorId="236CA11E">
          <v:shape id="_x0000_i1029" type="#_x0000_t75" style="width:420pt;height:203.25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E2675E" w:rsidP="00602D03">
      <w:pPr>
        <w:pStyle w:val="a4"/>
      </w:pPr>
      <w:r>
        <w:pict w14:anchorId="24B32C36">
          <v:shape id="_x0000_i1030" type="#_x0000_t75" style="width:441.75pt;height:278.25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E2675E" w:rsidP="00602D03">
      <w:pPr>
        <w:pStyle w:val="a4"/>
      </w:pPr>
      <w:r>
        <w:pict w14:anchorId="49EB679B">
          <v:shape id="_x0000_i1031" type="#_x0000_t75" style="width:493.5pt;height:328.5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10" w:name="_Toc166010743"/>
      <w:bookmarkEnd w:id="9"/>
      <w:r w:rsidRPr="00AB6D7A">
        <w:rPr>
          <w:lang w:val="ru-RU"/>
        </w:rPr>
        <w:lastRenderedPageBreak/>
        <w:t>Заключение</w:t>
      </w:r>
      <w:bookmarkEnd w:id="10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bookmarkStart w:id="11" w:name="_Hlk168424408"/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  <w:bookmarkEnd w:id="11"/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2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2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bookmarkStart w:id="13" w:name="_Hlk168424394"/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411A5D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411A5D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411A5D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411A5D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411A5D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411A5D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411A5D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411A5D" w:rsidP="00E75A06">
      <w:pPr>
        <w:pStyle w:val="a4"/>
        <w:numPr>
          <w:ilvl w:val="0"/>
          <w:numId w:val="40"/>
        </w:numPr>
      </w:pPr>
      <w:hyperlink r:id="rId32" w:history="1">
        <w:r w:rsidR="00F01F32" w:rsidRPr="00E6237E">
          <w:rPr>
            <w:rStyle w:val="aff0"/>
          </w:rPr>
          <w:t>https://science-start.ru/ru/article/vi</w:t>
        </w:r>
        <w:r w:rsidR="00F01F32" w:rsidRPr="00E6237E">
          <w:rPr>
            <w:rStyle w:val="aff0"/>
          </w:rPr>
          <w:t>e</w:t>
        </w:r>
        <w:r w:rsidR="00F01F32" w:rsidRPr="00E6237E">
          <w:rPr>
            <w:rStyle w:val="aff0"/>
          </w:rPr>
          <w:t>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411A5D" w:rsidP="00E75A06">
      <w:pPr>
        <w:pStyle w:val="a4"/>
        <w:numPr>
          <w:ilvl w:val="0"/>
          <w:numId w:val="40"/>
        </w:numPr>
      </w:pPr>
      <w:hyperlink r:id="rId33" w:history="1">
        <w:r w:rsidR="00C16B50"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469395DD" w:rsidR="00C16B50" w:rsidRDefault="00411A5D" w:rsidP="00E75A06">
      <w:pPr>
        <w:pStyle w:val="a4"/>
        <w:numPr>
          <w:ilvl w:val="0"/>
          <w:numId w:val="40"/>
        </w:numPr>
      </w:pPr>
      <w:hyperlink r:id="rId34" w:history="1">
        <w:r w:rsidR="00734E88" w:rsidRPr="00E6237E">
          <w:rPr>
            <w:rStyle w:val="aff0"/>
          </w:rPr>
          <w:t>https://habr.com/ru/articles</w:t>
        </w:r>
        <w:r w:rsidR="00734E88" w:rsidRPr="00E6237E">
          <w:rPr>
            <w:rStyle w:val="aff0"/>
          </w:rPr>
          <w:t>/</w:t>
        </w:r>
        <w:r w:rsidR="00734E88" w:rsidRPr="00E6237E">
          <w:rPr>
            <w:rStyle w:val="aff0"/>
          </w:rPr>
          <w:t>733942/</w:t>
        </w:r>
      </w:hyperlink>
    </w:p>
    <w:p w14:paraId="52FBA10E" w14:textId="5DB7A888" w:rsidR="00734E88" w:rsidRDefault="00411A5D" w:rsidP="00E75A06">
      <w:pPr>
        <w:pStyle w:val="a4"/>
        <w:numPr>
          <w:ilvl w:val="0"/>
          <w:numId w:val="40"/>
        </w:numPr>
      </w:pPr>
      <w:hyperlink r:id="rId35" w:history="1">
        <w:r w:rsidR="009868B5" w:rsidRPr="00E6237E">
          <w:rPr>
            <w:rStyle w:val="aff0"/>
          </w:rPr>
          <w:t>https://habr.com/ru/articles/578744/</w:t>
        </w:r>
      </w:hyperlink>
    </w:p>
    <w:p w14:paraId="42623AF2" w14:textId="0816A422" w:rsidR="009868B5" w:rsidRDefault="00411A5D" w:rsidP="00E75A06">
      <w:pPr>
        <w:pStyle w:val="a4"/>
        <w:numPr>
          <w:ilvl w:val="0"/>
          <w:numId w:val="40"/>
        </w:numPr>
      </w:pPr>
      <w:hyperlink r:id="rId36" w:history="1">
        <w:r w:rsidR="005F2A94" w:rsidRPr="00E6237E">
          <w:rPr>
            <w:rStyle w:val="aff0"/>
          </w:rPr>
          <w:t>https://docs.djangoproject.com/en/5.0/ref/templates/language/</w:t>
        </w:r>
      </w:hyperlink>
    </w:p>
    <w:p w14:paraId="266F336E" w14:textId="31626719" w:rsidR="001F27B7" w:rsidRDefault="00411A5D" w:rsidP="00411A5D">
      <w:pPr>
        <w:pStyle w:val="a4"/>
        <w:numPr>
          <w:ilvl w:val="0"/>
          <w:numId w:val="40"/>
        </w:numPr>
      </w:pPr>
      <w:hyperlink r:id="rId37" w:history="1">
        <w:r w:rsidR="001F27B7" w:rsidRPr="00141F92">
          <w:rPr>
            <w:rStyle w:val="aff0"/>
          </w:rPr>
          <w:t>https://habr.com/ru/articles/190850/</w:t>
        </w:r>
      </w:hyperlink>
    </w:p>
    <w:p w14:paraId="3298E20C" w14:textId="2FD19880" w:rsidR="00286470" w:rsidRDefault="00411A5D" w:rsidP="00E75A06">
      <w:pPr>
        <w:pStyle w:val="a4"/>
        <w:numPr>
          <w:ilvl w:val="0"/>
          <w:numId w:val="40"/>
        </w:numPr>
      </w:pPr>
      <w:hyperlink r:id="rId38" w:history="1">
        <w:r w:rsidR="00D74AFC" w:rsidRPr="00141F92">
          <w:rPr>
            <w:rStyle w:val="aff0"/>
          </w:rPr>
          <w:t>https://docs.yandex.ru/docs/view?tm=1717413725&amp;tld=ru&amp;lang=ru&amp;name=03-2161_17.12.2021.pdf&amp;text=санпин%20про%20расписание%20школьное&amp;url=https%3A%2F%2Fcity.tambov.gov.ru%2Ffileadmin%2Fuser_upload%2Forg%2Fko%2Folimp%2Fdokyment%2F03-2161_17.12.2021.pdf&amp;lr=65&amp;mime=pdf&amp;l10n=ru&amp;sign=883b08dd8be21</w:t>
        </w:r>
        <w:r w:rsidR="00D74AFC" w:rsidRPr="00141F92">
          <w:rPr>
            <w:rStyle w:val="aff0"/>
          </w:rPr>
          <w:lastRenderedPageBreak/>
          <w:t>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</w:t>
        </w:r>
      </w:hyperlink>
    </w:p>
    <w:p w14:paraId="17EE8586" w14:textId="647A92A6" w:rsidR="00D74AFC" w:rsidRDefault="00E2675E" w:rsidP="00E75A06">
      <w:pPr>
        <w:pStyle w:val="a4"/>
        <w:numPr>
          <w:ilvl w:val="0"/>
          <w:numId w:val="40"/>
        </w:numPr>
      </w:pPr>
      <w:r>
        <w:t xml:space="preserve"> </w:t>
      </w:r>
      <w:hyperlink r:id="rId39" w:history="1">
        <w:r w:rsidRPr="008F0ACF">
          <w:rPr>
            <w:rStyle w:val="aff0"/>
          </w:rPr>
          <w:t>https://science-start.ru/ru/article/view?</w:t>
        </w:r>
        <w:r w:rsidRPr="008F0ACF">
          <w:rPr>
            <w:rStyle w:val="aff0"/>
          </w:rPr>
          <w:t>i</w:t>
        </w:r>
        <w:r w:rsidRPr="008F0ACF">
          <w:rPr>
            <w:rStyle w:val="aff0"/>
          </w:rPr>
          <w:t>d=1857&amp;ysclid=lx03ehf05q704229330</w:t>
        </w:r>
      </w:hyperlink>
      <w:r>
        <w:t xml:space="preserve"> (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Е.А. ВИЗУАЛИЗАЦИЯ ЗАДАЧИ СОСТАВЛЕНИЯ РАСПИСАНИЯ ПРИ ПОМОЩИ ГРАФОВ // Старт в науке. – 2020. – № 1. ;</w:t>
      </w:r>
      <w:r>
        <w:rPr>
          <w:rFonts w:ascii="Arial" w:hAnsi="Arial" w:cs="Arial"/>
          <w:color w:val="333333"/>
          <w:sz w:val="23"/>
          <w:szCs w:val="23"/>
        </w:rPr>
        <w:br/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https://science-start.ru/ru/article/view?id=1857 (дата обращения: 04.06.2024).</w:t>
      </w:r>
      <w:r>
        <w:t>)</w:t>
      </w:r>
    </w:p>
    <w:bookmarkEnd w:id="13"/>
    <w:p w14:paraId="1712067E" w14:textId="77777777" w:rsidR="00E2675E" w:rsidRPr="00DE147C" w:rsidRDefault="00E2675E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40"/>
          <w:headerReference w:type="default" r:id="rId41"/>
          <w:footerReference w:type="default" r:id="rId42"/>
          <w:footerReference w:type="first" r:id="rId43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4" w:name="_Toc166010745"/>
      <w:r>
        <w:lastRenderedPageBreak/>
        <w:t>Приложение</w:t>
      </w:r>
      <w:bookmarkEnd w:id="14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5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5"/>
    </w:p>
    <w:p w14:paraId="224D62A7" w14:textId="7B1F7E0B" w:rsidR="00F17980" w:rsidRPr="00F17980" w:rsidRDefault="00E2675E" w:rsidP="005F5FB6">
      <w:pPr>
        <w:pStyle w:val="a4"/>
        <w:jc w:val="center"/>
      </w:pPr>
      <w:r>
        <w:pict w14:anchorId="2442942D">
          <v:shape id="_x0000_i1032" type="#_x0000_t75" style="width:630pt;height:408.75pt">
            <v:imagedata r:id="rId44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6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6"/>
    </w:p>
    <w:p w14:paraId="366A19E4" w14:textId="391CFB96" w:rsidR="00B67127" w:rsidRDefault="00E2675E" w:rsidP="00EE0E26">
      <w:pPr>
        <w:pStyle w:val="a4"/>
        <w:ind w:firstLine="0"/>
        <w:jc w:val="center"/>
      </w:pPr>
      <w:bookmarkStart w:id="17" w:name="_Hlk168420737"/>
      <w:r>
        <w:pict w14:anchorId="1284B706">
          <v:shape id="_x0000_i1033" type="#_x0000_t75" style="width:481.5pt;height:437.25pt">
            <v:imagedata r:id="rId45" o:title=""/>
          </v:shape>
        </w:pict>
      </w:r>
      <w:bookmarkEnd w:id="17"/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8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8"/>
    </w:p>
    <w:p w14:paraId="704FC744" w14:textId="694FE563" w:rsidR="00273B98" w:rsidRDefault="00E2675E" w:rsidP="00273B98">
      <w:pPr>
        <w:pStyle w:val="a4"/>
        <w:jc w:val="center"/>
      </w:pPr>
      <w:r>
        <w:pict w14:anchorId="30FDDFC6">
          <v:shape id="_x0000_i1034" type="#_x0000_t75" style="width:702.75pt;height:343.5pt">
            <v:imagedata r:id="rId46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9" w:name="_Toc166010749"/>
      <w:r>
        <w:lastRenderedPageBreak/>
        <w:t>Диаграмма классов приложения. Классы представлений</w:t>
      </w:r>
      <w:bookmarkEnd w:id="19"/>
    </w:p>
    <w:p w14:paraId="54D34993" w14:textId="198497E5" w:rsidR="00273B98" w:rsidRDefault="00E2675E" w:rsidP="00273B98">
      <w:pPr>
        <w:pStyle w:val="a4"/>
      </w:pPr>
      <w:r>
        <w:pict w14:anchorId="1A982370">
          <v:shape id="_x0000_i1035" type="#_x0000_t75" style="width:719.25pt;height:424.5pt">
            <v:imagedata r:id="rId47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20" w:name="_Toc166010750"/>
      <w:r>
        <w:lastRenderedPageBreak/>
        <w:t>Скрины работы программы</w:t>
      </w:r>
      <w:bookmarkEnd w:id="20"/>
    </w:p>
    <w:p w14:paraId="32AF6BE9" w14:textId="37080595" w:rsidR="0084257F" w:rsidRDefault="00E2675E" w:rsidP="0084257F">
      <w:pPr>
        <w:pStyle w:val="a4"/>
      </w:pPr>
      <w:r>
        <w:pict w14:anchorId="492BDC4E">
          <v:shape id="_x0000_i1036" type="#_x0000_t75" style="width:430.5pt;height:213.75pt;visibility:visible;mso-wrap-style:square">
            <v:imagedata r:id="rId48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E2675E" w:rsidP="0084257F">
      <w:pPr>
        <w:pStyle w:val="a4"/>
      </w:pPr>
      <w:r>
        <w:pict w14:anchorId="4A271272">
          <v:shape id="_x0000_i1037" type="#_x0000_t75" style="width:429pt;height:238.5pt;visibility:visible;mso-wrap-style:square">
            <v:imagedata r:id="rId49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E2675E" w:rsidP="0084257F">
      <w:pPr>
        <w:jc w:val="center"/>
      </w:pPr>
      <w:r>
        <w:lastRenderedPageBreak/>
        <w:pict w14:anchorId="1F3AB5EE">
          <v:shape id="_x0000_i1038" type="#_x0000_t75" style="width:444pt;height:223.5pt;visibility:visible;mso-wrap-style:square">
            <v:imagedata r:id="rId50" o:title=""/>
          </v:shape>
        </w:pict>
      </w:r>
    </w:p>
    <w:p w14:paraId="2F687016" w14:textId="762D7105" w:rsidR="001C68C7" w:rsidRPr="00CC19FE" w:rsidRDefault="0084257F" w:rsidP="001C68C7">
      <w:pPr>
        <w:pStyle w:val="afff2"/>
        <w:jc w:val="center"/>
        <w:rPr>
          <w:lang w:val="en-US"/>
        </w:rPr>
        <w:sectPr w:rsidR="001C68C7" w:rsidRPr="00CC19FE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>Рисунок</w:t>
      </w:r>
      <w:r w:rsidRPr="00CC19FE">
        <w:rPr>
          <w:lang w:val="en-US"/>
        </w:rPr>
        <w:t xml:space="preserve"> </w:t>
      </w:r>
      <w:r>
        <w:fldChar w:fldCharType="begin"/>
      </w:r>
      <w:r w:rsidRPr="00CC19FE">
        <w:rPr>
          <w:lang w:val="en-US"/>
        </w:rPr>
        <w:instrText xml:space="preserve"> STYLEREF 1 \s </w:instrText>
      </w:r>
      <w:r>
        <w:fldChar w:fldCharType="separate"/>
      </w:r>
      <w:r w:rsidR="00817987" w:rsidRPr="00CC19FE">
        <w:rPr>
          <w:lang w:val="en-US"/>
        </w:rPr>
        <w:t>0</w:t>
      </w:r>
      <w:r>
        <w:fldChar w:fldCharType="end"/>
      </w:r>
      <w:r w:rsidRPr="00CC19FE">
        <w:rPr>
          <w:lang w:val="en-US"/>
        </w:rPr>
        <w:t>.</w:t>
      </w:r>
      <w:r>
        <w:fldChar w:fldCharType="begin"/>
      </w:r>
      <w:r w:rsidRPr="00CC19FE">
        <w:rPr>
          <w:lang w:val="en-US"/>
        </w:rPr>
        <w:instrText xml:space="preserve"> SEQ </w:instrText>
      </w:r>
      <w:r>
        <w:instrText>Рисунок</w:instrText>
      </w:r>
      <w:r w:rsidRPr="00CC19FE">
        <w:rPr>
          <w:lang w:val="en-US"/>
        </w:rPr>
        <w:instrText xml:space="preserve"> \* ARABIC \s 1 </w:instrText>
      </w:r>
      <w:r>
        <w:fldChar w:fldCharType="separate"/>
      </w:r>
      <w:r w:rsidR="00817987" w:rsidRPr="00CC19FE">
        <w:rPr>
          <w:lang w:val="en-US"/>
        </w:rPr>
        <w:t>3</w:t>
      </w:r>
      <w:r>
        <w:fldChar w:fldCharType="end"/>
      </w:r>
      <w:r w:rsidRPr="00CC19FE">
        <w:rPr>
          <w:lang w:val="en-US"/>
        </w:rPr>
        <w:t xml:space="preserve">. </w:t>
      </w:r>
      <w:r w:rsidR="001C68C7">
        <w:t>Изменение</w:t>
      </w:r>
      <w:r w:rsidRPr="00CC19FE">
        <w:rPr>
          <w:lang w:val="en-US"/>
        </w:rPr>
        <w:t xml:space="preserve"> </w:t>
      </w:r>
      <w:r>
        <w:t>класс</w:t>
      </w:r>
    </w:p>
    <w:p w14:paraId="58DA5EA2" w14:textId="77777777" w:rsidR="00CC19FE" w:rsidRPr="00CC19FE" w:rsidRDefault="00CC19FE" w:rsidP="00CC19FE">
      <w:pPr>
        <w:pStyle w:val="a2"/>
        <w:numPr>
          <w:ilvl w:val="0"/>
          <w:numId w:val="44"/>
        </w:numPr>
      </w:pPr>
      <w:bookmarkStart w:id="21" w:name="_Hlk168287610"/>
      <w:r w:rsidRPr="00CC19FE">
        <w:lastRenderedPageBreak/>
        <w:t>@startuml</w:t>
      </w:r>
    </w:p>
    <w:p w14:paraId="4C6D3F5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162412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left to right direction</w:t>
      </w:r>
    </w:p>
    <w:p w14:paraId="00EC319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skinparam actor {</w:t>
      </w:r>
    </w:p>
    <w:p w14:paraId="0036313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BackgroundColor LightBlue</w:t>
      </w:r>
    </w:p>
    <w:p w14:paraId="3A09CA0B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 xml:space="preserve">    BorderColor DarkBlue</w:t>
      </w:r>
    </w:p>
    <w:p w14:paraId="2498D18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}</w:t>
      </w:r>
    </w:p>
    <w:p w14:paraId="15AB586D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696C176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Teacher</w:t>
      </w:r>
    </w:p>
    <w:p w14:paraId="72CAA10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(Student or Parent)</w:t>
      </w:r>
    </w:p>
    <w:p w14:paraId="6290AF3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Dispatcher</w:t>
      </w:r>
    </w:p>
    <w:p w14:paraId="639E757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actor Administrator</w:t>
      </w:r>
    </w:p>
    <w:p w14:paraId="510D680A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0A5D339C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(Send Wishes to Administrator)</w:t>
      </w:r>
    </w:p>
    <w:p w14:paraId="34919155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Teacher --&gt; (View Work Schedule)</w:t>
      </w:r>
    </w:p>
    <w:p w14:paraId="4F8143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2D043C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Message)</w:t>
      </w:r>
    </w:p>
    <w:p w14:paraId="167FE8C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(Send Data)</w:t>
      </w:r>
    </w:p>
    <w:p w14:paraId="44120D6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Transfer</w:t>
      </w:r>
    </w:p>
    <w:p w14:paraId="03984272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(Student or Parent): Demote</w:t>
      </w:r>
    </w:p>
    <w:p w14:paraId="0339BAB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Dismiss</w:t>
      </w:r>
    </w:p>
    <w:p w14:paraId="58BD249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Administrator --&gt; Teacher: Hire</w:t>
      </w:r>
    </w:p>
    <w:p w14:paraId="6B31CFCF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0FE1AF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Schedule) --&gt; (Send Data) &lt;&lt;extends&gt;&gt;</w:t>
      </w:r>
    </w:p>
    <w:p w14:paraId="5F5CEC10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Workload) --&gt; (Send Data) &lt;&lt;extends&gt;&gt;</w:t>
      </w:r>
    </w:p>
    <w:p w14:paraId="0AD9118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Establishment Schedule) --&gt; (Send Data) &lt;&lt;extends&gt;&gt;</w:t>
      </w:r>
    </w:p>
    <w:p w14:paraId="44826194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Personal Data) --&gt; (Send Data) &lt;&lt;extends&gt;&gt;</w:t>
      </w:r>
    </w:p>
    <w:p w14:paraId="58E63611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Wishes) --&gt; (Send Data) &lt;&lt;extends&gt;&gt;</w:t>
      </w:r>
    </w:p>
    <w:p w14:paraId="12B51913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(Send Program) --&gt; (Send Data) &lt;&lt;extends&gt;&gt;</w:t>
      </w:r>
    </w:p>
    <w:p w14:paraId="488F9AC9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4831E34A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Teacher :(Send Schedule)</w:t>
      </w:r>
    </w:p>
    <w:p w14:paraId="3CE978A8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(Student or Parent) :(Send Schedule)</w:t>
      </w:r>
    </w:p>
    <w:p w14:paraId="63C698A6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Dispatcher --&gt; Administrator :(Send Schedule)</w:t>
      </w:r>
    </w:p>
    <w:p w14:paraId="54DB0D6B" w14:textId="77777777" w:rsidR="00CC19FE" w:rsidRPr="00CC19FE" w:rsidRDefault="00CC19FE" w:rsidP="00CC19FE">
      <w:pPr>
        <w:pStyle w:val="a2"/>
        <w:numPr>
          <w:ilvl w:val="0"/>
          <w:numId w:val="44"/>
        </w:numPr>
      </w:pPr>
    </w:p>
    <w:p w14:paraId="729E9809" w14:textId="77777777" w:rsidR="00CC19FE" w:rsidRPr="00CC19FE" w:rsidRDefault="00CC19FE" w:rsidP="00CC19FE">
      <w:pPr>
        <w:pStyle w:val="a2"/>
        <w:numPr>
          <w:ilvl w:val="0"/>
          <w:numId w:val="44"/>
        </w:numPr>
      </w:pPr>
      <w:r w:rsidRPr="00CC19FE">
        <w:t>Student --&gt;Schedule: View</w:t>
      </w:r>
    </w:p>
    <w:p w14:paraId="493B8D20" w14:textId="77777777" w:rsidR="00CC19FE" w:rsidRDefault="00CC19FE" w:rsidP="00CC19FE">
      <w:pPr>
        <w:pStyle w:val="a2"/>
        <w:numPr>
          <w:ilvl w:val="0"/>
          <w:numId w:val="44"/>
        </w:numPr>
      </w:pPr>
      <w:r>
        <w:t>Teacher --&gt;Schedule: View</w:t>
      </w:r>
    </w:p>
    <w:p w14:paraId="0CA1E835" w14:textId="77777777" w:rsidR="00CC19FE" w:rsidRDefault="00CC19FE" w:rsidP="00CC19FE">
      <w:pPr>
        <w:pStyle w:val="a2"/>
        <w:numPr>
          <w:ilvl w:val="0"/>
          <w:numId w:val="44"/>
        </w:numPr>
      </w:pPr>
    </w:p>
    <w:p w14:paraId="3446CD2D" w14:textId="3A55FC17" w:rsidR="0084257F" w:rsidRPr="00F17980" w:rsidRDefault="00CC19FE" w:rsidP="00CC19FE">
      <w:pPr>
        <w:pStyle w:val="a2"/>
        <w:numPr>
          <w:ilvl w:val="0"/>
          <w:numId w:val="44"/>
        </w:numPr>
      </w:pPr>
      <w:r>
        <w:t>@enduml</w:t>
      </w:r>
      <w:bookmarkEnd w:id="21"/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F8831B" w14:textId="77777777" w:rsidR="00F541F8" w:rsidRDefault="00F541F8">
      <w:r>
        <w:separator/>
      </w:r>
    </w:p>
  </w:endnote>
  <w:endnote w:type="continuationSeparator" w:id="0">
    <w:p w14:paraId="15B262C4" w14:textId="77777777" w:rsidR="00F541F8" w:rsidRDefault="00F5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411A5D" w:rsidRDefault="00411A5D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411A5D" w:rsidRDefault="00411A5D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411A5D" w:rsidRDefault="00411A5D">
    <w:pPr>
      <w:pStyle w:val="af0"/>
      <w:jc w:val="center"/>
    </w:pPr>
  </w:p>
  <w:p w14:paraId="17DFFED7" w14:textId="77777777" w:rsidR="00411A5D" w:rsidRDefault="00411A5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5E561" w14:textId="77777777" w:rsidR="00F541F8" w:rsidRDefault="00F541F8">
      <w:r>
        <w:separator/>
      </w:r>
    </w:p>
  </w:footnote>
  <w:footnote w:type="continuationSeparator" w:id="0">
    <w:p w14:paraId="62DEFA62" w14:textId="77777777" w:rsidR="00F541F8" w:rsidRDefault="00F541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411A5D" w:rsidRDefault="00411A5D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411A5D" w:rsidRDefault="00411A5D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411A5D" w:rsidRDefault="00411A5D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 w:numId="43">
    <w:abstractNumId w:val="12"/>
    <w:lvlOverride w:ilvl="0">
      <w:startOverride w:val="1"/>
    </w:lvlOverride>
  </w:num>
  <w:num w:numId="44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oNotDisplayPageBoundaries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1F27B7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86470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07B96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11A5D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D5448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2A94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34E88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868B5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50D7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2BB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19FE"/>
    <w:rsid w:val="00CC4FFF"/>
    <w:rsid w:val="00CD171E"/>
    <w:rsid w:val="00CD5C71"/>
    <w:rsid w:val="00CD6EE1"/>
    <w:rsid w:val="00CE222C"/>
    <w:rsid w:val="00CE26DC"/>
    <w:rsid w:val="00CF2B16"/>
    <w:rsid w:val="00D05C6A"/>
    <w:rsid w:val="00D319E4"/>
    <w:rsid w:val="00D31DEB"/>
    <w:rsid w:val="00D511D9"/>
    <w:rsid w:val="00D54AD0"/>
    <w:rsid w:val="00D57E51"/>
    <w:rsid w:val="00D61087"/>
    <w:rsid w:val="00D62A6E"/>
    <w:rsid w:val="00D74AFC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75E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541F8"/>
    <w:rsid w:val="00F717AC"/>
    <w:rsid w:val="00F73139"/>
    <w:rsid w:val="00F81F27"/>
    <w:rsid w:val="00F96B12"/>
    <w:rsid w:val="00FA098B"/>
    <w:rsid w:val="00FA4B44"/>
    <w:rsid w:val="00FA6A74"/>
    <w:rsid w:val="00FA7D50"/>
    <w:rsid w:val="00FE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hyperlink" Target="https://science-start.ru/ru/article/view?id=1857&amp;ysclid=lx03ehf05q704229330" TargetMode="External"/><Relationship Id="rId21" Type="http://schemas.openxmlformats.org/officeDocument/2006/relationships/hyperlink" Target="https://proproprogs.ru/django4" TargetMode="External"/><Relationship Id="rId34" Type="http://schemas.openxmlformats.org/officeDocument/2006/relationships/hyperlink" Target="https://habr.com/ru/articles/733942/" TargetMode="External"/><Relationship Id="rId42" Type="http://schemas.openxmlformats.org/officeDocument/2006/relationships/footer" Target="footer1.xml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hyperlink" Target="https://habr.com/ru/articles/190850/" TargetMode="External"/><Relationship Id="rId40" Type="http://schemas.openxmlformats.org/officeDocument/2006/relationships/header" Target="header1.xml"/><Relationship Id="rId45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hyperlink" Target="https://docs.djangoproject.com/en/5.0/ref/templates/language/" TargetMode="External"/><Relationship Id="rId49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image" Target="media/image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yperlink" Target="https://habr.com/ru/articles/578744/" TargetMode="External"/><Relationship Id="rId43" Type="http://schemas.openxmlformats.org/officeDocument/2006/relationships/footer" Target="footer2.xml"/><Relationship Id="rId48" Type="http://schemas.openxmlformats.org/officeDocument/2006/relationships/image" Target="media/image12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hyperlink" Target="https://docs.yandex.ru/docs/view?tm=1717413725&amp;tld=ru&amp;lang=ru&amp;name=03-2161_17.12.2021.pdf&amp;text=&#1089;&#1072;&#1085;&#1087;&#1080;&#1085;%20&#1087;&#1088;&#1086;%20&#1088;&#1072;&#1089;&#1087;&#1080;&#1089;&#1072;&#1085;&#1080;&#1077;%20&#1096;&#1082;&#1086;&#1083;&#1100;&#1085;&#1086;&#1077;&amp;url=https%3A%2F%2Fcity.tambov.gov.ru%2Ffileadmin%2Fuser_upload%2Forg%2Fko%2Folimp%2Fdokyment%2F03-2161_17.12.2021.pdf&amp;lr=65&amp;mime=pdf&amp;l10n=ru&amp;sign=883b08dd8be21c4c5b8ea4b8fd7a9b41&amp;keyno=0&amp;nosw=1&amp;serpParams=tm%3D1717413725%26tld%3Dru%26lang%3Dru%26name%3D03-2161_17.12.2021.pdf%26text%3D%25D1%2581%25D0%25B0%25D0%25BD%25D0%25BF%25D0%25B8%25D0%25BD%2B%25D0%25BF%25D1%2580%25D0%25BE%2B%25D1%2580%25D0%25B0%25D1%2581%25D0%25BF%25D0%25B8%25D1%2581%25D0%25B0%25D0%25BD%25D0%25B8%25D0%25B5%2B%25D1%2588%25D0%25BA%25D0%25BE%25D0%25BB%25D1%258C%25D0%25BD%25D0%25BE%25D0%25B5%26url%3Dhttps%253A%2F%2Fcity.tambov.gov.ru%2Ffileadmin%2Fuser_upload%2Forg%2Fko%2Folimp%2Fdokyment%2F03-2161_17.12.2021.pdf%26lr%3D65%26mime%3Dpdf%26l10n%3Dru%26sign%3D883b08dd8be21c4c5b8ea4b8fd7a9b41%26keyno%3D0%26nosw%3D1" TargetMode="External"/><Relationship Id="rId46" Type="http://schemas.openxmlformats.org/officeDocument/2006/relationships/image" Target="media/image10.png"/><Relationship Id="rId20" Type="http://schemas.openxmlformats.org/officeDocument/2006/relationships/hyperlink" Target="https://www.asctimetables.com/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3826</TotalTime>
  <Pages>39</Pages>
  <Words>6953</Words>
  <Characters>39633</Characters>
  <Application>Microsoft Office Word</Application>
  <DocSecurity>0</DocSecurity>
  <Lines>330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117</cp:revision>
  <cp:lastPrinted>2006-06-06T07:26:00Z</cp:lastPrinted>
  <dcterms:created xsi:type="dcterms:W3CDTF">2019-04-01T05:29:00Z</dcterms:created>
  <dcterms:modified xsi:type="dcterms:W3CDTF">2024-06-04T16:08:00Z</dcterms:modified>
</cp:coreProperties>
</file>